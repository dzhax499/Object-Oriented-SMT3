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C8505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LAPORAN PRAKTIKUM</w:t>
      </w:r>
    </w:p>
    <w:p w14:paraId="6897E45C" w14:textId="188F670D" w:rsidR="00511DD6" w:rsidRPr="00545B59" w:rsidRDefault="00E76591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SonarQube</w:t>
      </w:r>
    </w:p>
    <w:p w14:paraId="26208B92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</w:p>
    <w:p w14:paraId="499713F7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43E5BFD9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FFDCEDB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26F59E66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7CA65AE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AAB87A5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17FB110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B7A66EE" wp14:editId="51CB960C">
            <wp:extent cx="1781175" cy="2562225"/>
            <wp:effectExtent l="0" t="0" r="0" b="0"/>
            <wp:docPr id="1" name="image1.png" descr="Politeknik Negeri Bandung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oliteknik Negeri Bandung - Wikipedia bahasa Indonesia, ensiklopedia beba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890C6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596CD3B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54C06FC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0B4AE03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3E849955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7FFB2F76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6258BD0C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15966E1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5DCC8055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Oleh:</w:t>
      </w:r>
    </w:p>
    <w:p w14:paraId="0964185F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Dzakir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Tsabit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Asy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Syafiq (241511071)</w:t>
      </w:r>
    </w:p>
    <w:p w14:paraId="6007AB22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Jurusan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Komputer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Informatika</w:t>
      </w:r>
      <w:proofErr w:type="spellEnd"/>
    </w:p>
    <w:p w14:paraId="213D2127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12D9AED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D9D5410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Program Studi D-3 Teknik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Informatika</w:t>
      </w:r>
      <w:proofErr w:type="spellEnd"/>
    </w:p>
    <w:p w14:paraId="67AE94BF" w14:textId="77777777" w:rsidR="00511DD6" w:rsidRDefault="00511DD6" w:rsidP="00511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Politeknik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Negeri Bandung</w:t>
      </w:r>
    </w:p>
    <w:p w14:paraId="2F8D404D" w14:textId="561DCE87" w:rsidR="00511DD6" w:rsidRDefault="00E76591" w:rsidP="00511DD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09</w:t>
      </w:r>
      <w:r w:rsidR="00511DD6">
        <w:rPr>
          <w:rFonts w:ascii="Times New Roman" w:eastAsia="Times New Roman" w:hAnsi="Times New Roman" w:cs="Times New Roman"/>
          <w:b/>
          <w:sz w:val="32"/>
          <w:szCs w:val="32"/>
        </w:rPr>
        <w:t>/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11</w:t>
      </w:r>
      <w:r w:rsidR="00511DD6">
        <w:rPr>
          <w:rFonts w:ascii="Times New Roman" w:eastAsia="Times New Roman" w:hAnsi="Times New Roman" w:cs="Times New Roman"/>
          <w:b/>
          <w:sz w:val="32"/>
          <w:szCs w:val="32"/>
        </w:rPr>
        <w:t>/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2025</w:t>
      </w:r>
    </w:p>
    <w:p w14:paraId="1461B177" w14:textId="02E1DB8E" w:rsidR="00E76591" w:rsidRDefault="00E76591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64D540D6" w14:textId="14A406E2" w:rsidR="00E76591" w:rsidRDefault="00E76591" w:rsidP="00511DD6">
      <w:pPr>
        <w:jc w:val="center"/>
        <w:rPr>
          <w:rFonts w:ascii="Times New Roman" w:eastAsia="Times New Roman" w:hAnsi="Times New Roman" w:cs="Times New Roman"/>
          <w:b/>
          <w:noProof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t xml:space="preserve">Code sebelum nya (KasirUI.java): </w:t>
      </w:r>
    </w:p>
    <w:p w14:paraId="274C62C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package code;</w:t>
      </w:r>
    </w:p>
    <w:p w14:paraId="38758D3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10B7173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import java.awt.*;</w:t>
      </w:r>
    </w:p>
    <w:p w14:paraId="5B01DD6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import java.text.NumberFormat;</w:t>
      </w:r>
    </w:p>
    <w:p w14:paraId="7197F5D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import java.util.Locale;</w:t>
      </w:r>
    </w:p>
    <w:p w14:paraId="6DBEF3C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import javax.swing.*;</w:t>
      </w:r>
    </w:p>
    <w:p w14:paraId="519AD57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import javax.swing.table.DefaultTableModel;</w:t>
      </w:r>
    </w:p>
    <w:p w14:paraId="3BFBE45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49729FB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public class KasirUI extends JFrame {</w:t>
      </w:r>
    </w:p>
    <w:p w14:paraId="4D66E4D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F66A58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// Komponen GUI</w:t>
      </w:r>
    </w:p>
    <w:p w14:paraId="1FE95BE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JTable tabelProduk;</w:t>
      </w:r>
    </w:p>
    <w:p w14:paraId="56776C6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JTable tabelKeranjang;</w:t>
      </w:r>
    </w:p>
    <w:p w14:paraId="3E85BFA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JTextField qtyField;</w:t>
      </w:r>
    </w:p>
    <w:p w14:paraId="2C16FBA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JLabel labelTotal;</w:t>
      </w:r>
    </w:p>
    <w:p w14:paraId="08C2260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JLabel labelPoints;</w:t>
      </w:r>
    </w:p>
    <w:p w14:paraId="1B393F3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JTextArea areaStruk;</w:t>
      </w:r>
    </w:p>
    <w:p w14:paraId="7E3A2F8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DefaultTableModel modelProduk;</w:t>
      </w:r>
    </w:p>
    <w:p w14:paraId="193E9AD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DefaultTableModel modelKeranjang;</w:t>
      </w:r>
    </w:p>
    <w:p w14:paraId="11C6547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0A31B7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// Buttons - simpan sebagai instance variables</w:t>
      </w:r>
    </w:p>
    <w:p w14:paraId="0C6193F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JButton btnAdd;</w:t>
      </w:r>
    </w:p>
    <w:p w14:paraId="1675A47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JButton btnHapus;</w:t>
      </w:r>
    </w:p>
    <w:p w14:paraId="3A32A69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JButton btnCheckout;</w:t>
      </w:r>
    </w:p>
    <w:p w14:paraId="442D794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JButton btnCetak;</w:t>
      </w:r>
    </w:p>
    <w:p w14:paraId="1F939F5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D53DB8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// Format mata uang</w:t>
      </w:r>
    </w:p>
    <w:p w14:paraId="151A134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final NumberFormat currencyFormat = NumberFormat.getCurrencyInstance(new Locale("id", "ID"));</w:t>
      </w:r>
    </w:p>
    <w:p w14:paraId="2463469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F98E67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// Data untuk struk terakhir</w:t>
      </w:r>
    </w:p>
    <w:p w14:paraId="77CEB04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String strukTerakhir = "";</w:t>
      </w:r>
    </w:p>
    <w:p w14:paraId="4F4EA64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174EF5D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lastRenderedPageBreak/>
        <w:t>    public KasirUI() {</w:t>
      </w:r>
    </w:p>
    <w:p w14:paraId="4B3A54C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initializeFrame();</w:t>
      </w:r>
    </w:p>
    <w:p w14:paraId="17D44DE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initializeComponents();</w:t>
      </w:r>
    </w:p>
    <w:p w14:paraId="46BDACC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setupLayout();</w:t>
      </w:r>
    </w:p>
    <w:p w14:paraId="759A0C8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setupEventListeners();</w:t>
      </w:r>
    </w:p>
    <w:p w14:paraId="31E0A19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setVisible(true);</w:t>
      </w:r>
    </w:p>
    <w:p w14:paraId="11A4F1F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7FE3096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43EBFC7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initializeFrame() {</w:t>
      </w:r>
    </w:p>
    <w:p w14:paraId="4F40876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setTitle("GUI Dzakir Tsabit - 241511071");</w:t>
      </w:r>
    </w:p>
    <w:p w14:paraId="7996E95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setDefaultCloseOperation(JFrame.EXIT_ON_CLOSE);</w:t>
      </w:r>
    </w:p>
    <w:p w14:paraId="2D82523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setSize(900, 600);</w:t>
      </w:r>
    </w:p>
    <w:p w14:paraId="7B982CC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setLocationRelativeTo(null);</w:t>
      </w:r>
    </w:p>
    <w:p w14:paraId="17FB3F6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setLayout(new BorderLayout());</w:t>
      </w:r>
    </w:p>
    <w:p w14:paraId="1CBC8D1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087C8A9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2CDC716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initializeComponents() {</w:t>
      </w:r>
    </w:p>
    <w:p w14:paraId="1FF86ED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Inisialisasi tabel produk</w:t>
      </w:r>
    </w:p>
    <w:p w14:paraId="18C1EF5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String[][] dataProduk = {</w:t>
      </w:r>
    </w:p>
    <w:p w14:paraId="6307113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{ "P001", "Air Mineral 600ml", "3000" },</w:t>
      </w:r>
    </w:p>
    <w:p w14:paraId="212CC24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{ "P002", "Kopi Sachet", "5000" },</w:t>
      </w:r>
    </w:p>
    <w:p w14:paraId="4D24E57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{ "P003", "Roti isi", "8000" },</w:t>
      </w:r>
    </w:p>
    <w:p w14:paraId="1B840CB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{ "P004", "Snack Keripik", "6000" },</w:t>
      </w:r>
    </w:p>
    <w:p w14:paraId="33E9172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{ "P005", "Minuman Botol", "12000" }</w:t>
      </w:r>
    </w:p>
    <w:p w14:paraId="10294BD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};</w:t>
      </w:r>
    </w:p>
    <w:p w14:paraId="1B4F64C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String[] kolomProduk = { "ID", "Nama Produk", "Harga (Rp)" };</w:t>
      </w:r>
    </w:p>
    <w:p w14:paraId="4FDAE35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modelProduk = new DefaultTableModel(dataProduk, kolomProduk) {</w:t>
      </w:r>
    </w:p>
    <w:p w14:paraId="1B4F61E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@Override</w:t>
      </w:r>
    </w:p>
    <w:p w14:paraId="4F6BE60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public boolean isCellEditable(int row, int column) {</w:t>
      </w:r>
    </w:p>
    <w:p w14:paraId="7965B30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return false; // Tidak bisa diedit manual</w:t>
      </w:r>
    </w:p>
    <w:p w14:paraId="4D92DF4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}</w:t>
      </w:r>
    </w:p>
    <w:p w14:paraId="168B78E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};</w:t>
      </w:r>
    </w:p>
    <w:p w14:paraId="7FA95FB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tabelProduk = new JTable(modelProduk);</w:t>
      </w:r>
    </w:p>
    <w:p w14:paraId="1FCB26F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tabelProduk.setSelectionMode(ListSelectionModel.SINGLE_SELECTION);</w:t>
      </w:r>
    </w:p>
    <w:p w14:paraId="4FA1851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27C0DF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Inisialisasi tabel keranjang</w:t>
      </w:r>
    </w:p>
    <w:p w14:paraId="6C30763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String[] kolomKeranjang = { "ID", "Nama Produk", "Qty", "Harga", "Subtotal" };</w:t>
      </w:r>
    </w:p>
    <w:p w14:paraId="1A33689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modelKeranjang = new DefaultTableModel(kolomKeranjang, 0) {</w:t>
      </w:r>
    </w:p>
    <w:p w14:paraId="413FF5D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@Override</w:t>
      </w:r>
    </w:p>
    <w:p w14:paraId="4DC63D0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public boolean isCellEditable(int row, int column) {</w:t>
      </w:r>
    </w:p>
    <w:p w14:paraId="491FF0D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return false; // Tidak bisa diedit manual</w:t>
      </w:r>
    </w:p>
    <w:p w14:paraId="6966290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}</w:t>
      </w:r>
    </w:p>
    <w:p w14:paraId="0F41376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};</w:t>
      </w:r>
    </w:p>
    <w:p w14:paraId="53F845C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tabelKeranjang = new JTable(modelKeranjang);</w:t>
      </w:r>
    </w:p>
    <w:p w14:paraId="769A0D2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tabelKeranjang.setSelectionMode(ListSelectionModel.SINGLE_SELECTION);</w:t>
      </w:r>
    </w:p>
    <w:p w14:paraId="0EF788E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494BE9F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Inisialisasi komponen lainnya</w:t>
      </w:r>
    </w:p>
    <w:p w14:paraId="005AD59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qtyField = new JTextField("1", 5);</w:t>
      </w:r>
    </w:p>
    <w:p w14:paraId="37BFB75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labelTotal = new JLabel("Total: Rp 0");</w:t>
      </w:r>
    </w:p>
    <w:p w14:paraId="50E8C5F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labelTotal.setFont(new Font("Segoe UI", Font.BOLD, 14));</w:t>
      </w:r>
    </w:p>
    <w:p w14:paraId="0CFF82A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labelPoints = new JLabel("Points: 0");</w:t>
      </w:r>
    </w:p>
    <w:p w14:paraId="4144060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areaStruk = new JTextArea(8, 20);</w:t>
      </w:r>
    </w:p>
    <w:p w14:paraId="69A9023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areaStruk.setEditable(false);</w:t>
      </w:r>
    </w:p>
    <w:p w14:paraId="13C66AC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areaStruk.setFont(new Font("Monospaced", Font.PLAIN, 11));</w:t>
      </w:r>
    </w:p>
    <w:p w14:paraId="3DFBC8C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F52951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Inisialisasi buttons</w:t>
      </w:r>
    </w:p>
    <w:p w14:paraId="1E2E9DE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btnAdd = new JButton("Add to Cart");</w:t>
      </w:r>
    </w:p>
    <w:p w14:paraId="7D6C54D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btnAdd.setBackground(new Color(46, 204, 113));</w:t>
      </w:r>
    </w:p>
    <w:p w14:paraId="3FFFEFE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btnAdd.setForeground(Color.black);</w:t>
      </w:r>
    </w:p>
    <w:p w14:paraId="58A47B4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btnAdd.setFocusPainted(false);</w:t>
      </w:r>
    </w:p>
    <w:p w14:paraId="3919B89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2ACA7CD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btnHapus = new JButton("Hapus Item");</w:t>
      </w:r>
    </w:p>
    <w:p w14:paraId="3524796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btnHapus.setBackground(new Color(231, 76, 60));</w:t>
      </w:r>
    </w:p>
    <w:p w14:paraId="535360A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btnHapus.setForeground(Color.black);</w:t>
      </w:r>
    </w:p>
    <w:p w14:paraId="40B0C66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btnHapus.setFocusPainted(false);</w:t>
      </w:r>
    </w:p>
    <w:p w14:paraId="58B768E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F4054D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btnCheckout = new JButton("Checkout");</w:t>
      </w:r>
    </w:p>
    <w:p w14:paraId="320282C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lastRenderedPageBreak/>
        <w:t>        btnCheckout.setBackground(new Color(52, 152, 219));</w:t>
      </w:r>
    </w:p>
    <w:p w14:paraId="2561117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btnCheckout.setForeground(Color.black);</w:t>
      </w:r>
    </w:p>
    <w:p w14:paraId="17E8135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btnCheckout.setFocusPainted(false);</w:t>
      </w:r>
    </w:p>
    <w:p w14:paraId="3D3BD0C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3AC4E45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btnCetak = new JButton("Cetak Struk");</w:t>
      </w:r>
    </w:p>
    <w:p w14:paraId="2E77CD9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btnCetak.setBackground(new Color(155, 89, 182));</w:t>
      </w:r>
    </w:p>
    <w:p w14:paraId="451715B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btnCetak.setForeground(Color.black);</w:t>
      </w:r>
    </w:p>
    <w:p w14:paraId="21A8CAA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btnCetak.setFocusPainted(false);</w:t>
      </w:r>
    </w:p>
    <w:p w14:paraId="637217F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2B0F4A2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49BD28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setupLayout() {</w:t>
      </w:r>
    </w:p>
    <w:p w14:paraId="68E8F05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mainPanel = new JPanel(new GridLayout(1, 2, 10, 0));</w:t>
      </w:r>
    </w:p>
    <w:p w14:paraId="4B583AC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mainPanel.setBorder(BorderFactory.createEmptyBorder(10, 10, 10, 10));</w:t>
      </w:r>
    </w:p>
    <w:p w14:paraId="12D2C41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3AB9BF9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Panel kiri - Produk</w:t>
      </w:r>
    </w:p>
    <w:p w14:paraId="02F7A26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panelProduk = createPanelProduk();</w:t>
      </w:r>
    </w:p>
    <w:p w14:paraId="711F0DA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4F5AD81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Panel kanan - Keranjang</w:t>
      </w:r>
    </w:p>
    <w:p w14:paraId="6B21E6C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panelKeranjang = createPanelKeranjang();</w:t>
      </w:r>
    </w:p>
    <w:p w14:paraId="0E9ECE5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D5D961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mainPanel.add(panelProduk);</w:t>
      </w:r>
    </w:p>
    <w:p w14:paraId="0A5512E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mainPanel.add(panelKeranjang);</w:t>
      </w:r>
    </w:p>
    <w:p w14:paraId="7CC31AA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3E1963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add(mainPanel, BorderLayout.CENTER);</w:t>
      </w:r>
    </w:p>
    <w:p w14:paraId="604C7C0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713F977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2FA1EE5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JPanel createPanelProduk() {</w:t>
      </w:r>
    </w:p>
    <w:p w14:paraId="7242730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panel = new JPanel(new BorderLayout());</w:t>
      </w:r>
    </w:p>
    <w:p w14:paraId="7A43961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panel.setBorder(BorderFactory.createTitledBorder("Daftar Produk"));</w:t>
      </w:r>
    </w:p>
    <w:p w14:paraId="0DE1627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1A8C64E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JScrollPane scrollProduk = new JScrollPane(tabelProduk);</w:t>
      </w:r>
    </w:p>
    <w:p w14:paraId="17079F5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panel.add(scrollProduk, BorderLayout.CENTER);</w:t>
      </w:r>
    </w:p>
    <w:p w14:paraId="1A780FD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B04790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Panel kontrol add</w:t>
      </w:r>
    </w:p>
    <w:p w14:paraId="45A3FE2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lastRenderedPageBreak/>
        <w:t>        JPanel panelAdd = new JPanel(new FlowLayout(FlowLayout.LEFT));</w:t>
      </w:r>
    </w:p>
    <w:p w14:paraId="3F59D44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panelAdd.add(new JLabel("Qty:"));</w:t>
      </w:r>
    </w:p>
    <w:p w14:paraId="7431141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panelAdd.add(qtyField);</w:t>
      </w:r>
    </w:p>
    <w:p w14:paraId="19DC729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panelAdd.add(btnAdd);</w:t>
      </w:r>
    </w:p>
    <w:p w14:paraId="392532E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31F4B5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panel.add(panelAdd, BorderLayout.SOUTH);</w:t>
      </w:r>
    </w:p>
    <w:p w14:paraId="42995C7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107DD6C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return panel;</w:t>
      </w:r>
    </w:p>
    <w:p w14:paraId="46A4EF4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407B401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53579EE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JPanel createPanelKeranjang() {</w:t>
      </w:r>
    </w:p>
    <w:p w14:paraId="637711B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panel = new JPanel(new BorderLayout());</w:t>
      </w:r>
    </w:p>
    <w:p w14:paraId="69EFED4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panel.setBorder(BorderFactory.createTitledBorder("Keranjang Belanja"));</w:t>
      </w:r>
    </w:p>
    <w:p w14:paraId="346F8FE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36F1084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JScrollPane scrollKeranjang = new JScrollPane(tabelKeranjang);</w:t>
      </w:r>
    </w:p>
    <w:p w14:paraId="57D6964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panel.add(scrollKeranjang, BorderLayout.CENTER);</w:t>
      </w:r>
    </w:p>
    <w:p w14:paraId="5E510F5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6C76B9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Panel bawah</w:t>
      </w:r>
    </w:p>
    <w:p w14:paraId="0B77E6B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panelBawah = new JPanel(new BorderLayout());</w:t>
      </w:r>
    </w:p>
    <w:p w14:paraId="11DA9FF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B36D9D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Panel aksi dan info</w:t>
      </w:r>
    </w:p>
    <w:p w14:paraId="5250A9A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panelInfo = createPanelInfo();</w:t>
      </w:r>
    </w:p>
    <w:p w14:paraId="7B8A737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97C94B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Panel struk</w:t>
      </w:r>
    </w:p>
    <w:p w14:paraId="0B620D5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panelStruk = createPanelStruk();</w:t>
      </w:r>
    </w:p>
    <w:p w14:paraId="4BA5B84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2F9BBCE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panelBawah.add(panelInfo, BorderLayout.NORTH);</w:t>
      </w:r>
    </w:p>
    <w:p w14:paraId="04AA075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panelBawah.add(panelStruk, BorderLayout.CENTER);</w:t>
      </w:r>
    </w:p>
    <w:p w14:paraId="09E7606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C6A2F2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panel.add(panelBawah, BorderLayout.SOUTH);</w:t>
      </w:r>
    </w:p>
    <w:p w14:paraId="60A0B06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F9D590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return panel;</w:t>
      </w:r>
    </w:p>
    <w:p w14:paraId="226E59E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7E7C01B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65B44B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JPanel createPanelInfo() {</w:t>
      </w:r>
    </w:p>
    <w:p w14:paraId="2667FBF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panel = new JPanel();</w:t>
      </w:r>
    </w:p>
    <w:p w14:paraId="7E3A2AB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panel.setLayout(new BoxLayout(panel, BoxLayout.Y_AXIS));</w:t>
      </w:r>
    </w:p>
    <w:p w14:paraId="18849AB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panel.setBorder(BorderFactory.createEmptyBorder(10, 10, 10, 10));</w:t>
      </w:r>
    </w:p>
    <w:p w14:paraId="32307D8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94D7BF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labelTotal.setAlignmentX(Component.CENTER_ALIGNMENT);</w:t>
      </w:r>
    </w:p>
    <w:p w14:paraId="7C99823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labelPoints.setAlignmentX(Component.CENTER_ALIGNMENT);</w:t>
      </w:r>
    </w:p>
    <w:p w14:paraId="2825E08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btnHapus.setAlignmentX(Component.CENTER_ALIGNMENT);</w:t>
      </w:r>
    </w:p>
    <w:p w14:paraId="5024A09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btnCheckout.setAlignmentX(Component.CENTER_ALIGNMENT);</w:t>
      </w:r>
    </w:p>
    <w:p w14:paraId="2831CE7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btnCetak.setAlignmentX(Component.CENTER_ALIGNMENT);</w:t>
      </w:r>
    </w:p>
    <w:p w14:paraId="19CAB6F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10DA3F1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panel.add(labelTotal);</w:t>
      </w:r>
    </w:p>
    <w:p w14:paraId="1FB2CD3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panel.add(labelPoints);</w:t>
      </w:r>
    </w:p>
    <w:p w14:paraId="29768BF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panel.add(Box.createRigidArea(new Dimension(0, 10)));</w:t>
      </w:r>
    </w:p>
    <w:p w14:paraId="43E57C2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panel.add(btnHapus);</w:t>
      </w:r>
    </w:p>
    <w:p w14:paraId="55D86E5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panel.add(Box.createRigidArea(new Dimension(0, 5)));</w:t>
      </w:r>
    </w:p>
    <w:p w14:paraId="6B0E8DD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panel.add(btnCheckout);</w:t>
      </w:r>
    </w:p>
    <w:p w14:paraId="286584A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panel.add(Box.createRigidArea(new Dimension(0, 5)));</w:t>
      </w:r>
    </w:p>
    <w:p w14:paraId="599F7A3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panel.add(btnCetak);</w:t>
      </w:r>
    </w:p>
    <w:p w14:paraId="5621B2D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5D6571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return panel;</w:t>
      </w:r>
    </w:p>
    <w:p w14:paraId="6AD7F2A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7985070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F6C467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JPanel createPanelStruk() {</w:t>
      </w:r>
    </w:p>
    <w:p w14:paraId="77D89E8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JPanel panel = new JPanel(new BorderLayout());</w:t>
      </w:r>
    </w:p>
    <w:p w14:paraId="4C472DC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panel.setBorder(BorderFactory.createEmptyBorder(10, 10, 10, 10));</w:t>
      </w:r>
    </w:p>
    <w:p w14:paraId="61B54D0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panel.add(new JLabel("Struk Belanja:"), BorderLayout.NORTH);</w:t>
      </w:r>
    </w:p>
    <w:p w14:paraId="0358851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JScrollPane scrollStruk = new JScrollPane(areaStruk);</w:t>
      </w:r>
    </w:p>
    <w:p w14:paraId="75F6C01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panel.add(scrollStruk, BorderLayout.CENTER);</w:t>
      </w:r>
    </w:p>
    <w:p w14:paraId="1634DC9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return panel;</w:t>
      </w:r>
    </w:p>
    <w:p w14:paraId="04FEA42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37ED5C1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27F1CC7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setupEventListeners() {</w:t>
      </w:r>
    </w:p>
    <w:p w14:paraId="023DFEB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lastRenderedPageBreak/>
        <w:t>        // Event listener untuk setiap button</w:t>
      </w:r>
    </w:p>
    <w:p w14:paraId="1F60CA1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btnAdd.addActionListener(e -&gt; handleAddToCart());</w:t>
      </w:r>
    </w:p>
    <w:p w14:paraId="5F3646A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btnHapus.addActionListener(e -&gt; handleHapusItem());</w:t>
      </w:r>
    </w:p>
    <w:p w14:paraId="404235A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btnCheckout.addActionListener(e -&gt; handleCheckout());</w:t>
      </w:r>
    </w:p>
    <w:p w14:paraId="471173E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btnCetak.addActionListener(e -&gt; handleCetakStruk());</w:t>
      </w:r>
    </w:p>
    <w:p w14:paraId="03993BA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2891D5A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DBF122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handleAddToCart() {</w:t>
      </w:r>
    </w:p>
    <w:p w14:paraId="262961B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selectedRow = tabelProduk.getSelectedRow();</w:t>
      </w:r>
    </w:p>
    <w:p w14:paraId="1C96EF8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56F77B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if (selectedRow == -1) {</w:t>
      </w:r>
    </w:p>
    <w:p w14:paraId="00507C6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JOptionPane.showMessageDialog(this,</w:t>
      </w:r>
    </w:p>
    <w:p w14:paraId="2AC040F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"Pilih produk terlebih dahulu!",</w:t>
      </w:r>
    </w:p>
    <w:p w14:paraId="2C8A537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"Peringatan",</w:t>
      </w:r>
    </w:p>
    <w:p w14:paraId="51B1333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JOptionPane.WARNING_MESSAGE);</w:t>
      </w:r>
    </w:p>
    <w:p w14:paraId="1606417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return;</w:t>
      </w:r>
    </w:p>
    <w:p w14:paraId="090A111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623EE5F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220A090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qty;</w:t>
      </w:r>
    </w:p>
    <w:p w14:paraId="760A385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try {</w:t>
      </w:r>
    </w:p>
    <w:p w14:paraId="01218FF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qty = Integer.parseInt(qtyField.getText().trim());</w:t>
      </w:r>
    </w:p>
    <w:p w14:paraId="7F9DEA4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if (qty &lt;= 0) {</w:t>
      </w:r>
    </w:p>
    <w:p w14:paraId="68325C7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throw new NumberFormatException();</w:t>
      </w:r>
    </w:p>
    <w:p w14:paraId="6F1169F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}</w:t>
      </w:r>
    </w:p>
    <w:p w14:paraId="0A1A04F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 catch (NumberFormatException e) {</w:t>
      </w:r>
    </w:p>
    <w:p w14:paraId="233C42A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JOptionPane.showMessageDialog(this,</w:t>
      </w:r>
    </w:p>
    <w:p w14:paraId="59D4F35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"Masukkan jumlah yang valid (angka positif)!",</w:t>
      </w:r>
    </w:p>
    <w:p w14:paraId="5988ADD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"Error",</w:t>
      </w:r>
    </w:p>
    <w:p w14:paraId="6B83063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JOptionPane.ERROR_MESSAGE);</w:t>
      </w:r>
    </w:p>
    <w:p w14:paraId="1C938E9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return;</w:t>
      </w:r>
    </w:p>
    <w:p w14:paraId="63D2A38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22D950D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5FFCC5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String id = (String) modelProduk.getValueAt(selectedRow, 0);</w:t>
      </w:r>
    </w:p>
    <w:p w14:paraId="414EAC8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String nama = (String) modelProduk.getValueAt(selectedRow, 1);</w:t>
      </w:r>
    </w:p>
    <w:p w14:paraId="023C794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lastRenderedPageBreak/>
        <w:t>        int harga = Integer.parseInt((String) modelProduk.getValueAt(selectedRow, 2));</w:t>
      </w:r>
    </w:p>
    <w:p w14:paraId="6504626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440785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addOrUpdateKeranjang(id, nama, qty, harga);</w:t>
      </w:r>
    </w:p>
    <w:p w14:paraId="6856824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updateTotal();</w:t>
      </w:r>
    </w:p>
    <w:p w14:paraId="59D1507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qtyField.setText("1");</w:t>
      </w:r>
    </w:p>
    <w:p w14:paraId="4E098BB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5F41260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15C7F6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addOrUpdateKeranjang(String id, String nama, int qty, int harga) {</w:t>
      </w:r>
    </w:p>
    <w:p w14:paraId="3490A0B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Cek apakah produk sudah ada di keranjang</w:t>
      </w:r>
    </w:p>
    <w:p w14:paraId="2B72171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for (int i = 0; i &lt; modelKeranjang.getRowCount(); i++) {</w:t>
      </w:r>
    </w:p>
    <w:p w14:paraId="52EDD22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if (modelKeranjang.getValueAt(i, 0).equals(id)) {</w:t>
      </w:r>
    </w:p>
    <w:p w14:paraId="08A436D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// Update qty dan subtotal</w:t>
      </w:r>
    </w:p>
    <w:p w14:paraId="1ED824E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int qtyLama = (int) modelKeranjang.getValueAt(i, 2);</w:t>
      </w:r>
    </w:p>
    <w:p w14:paraId="650B989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int qtyBaru = qtyLama + qty;</w:t>
      </w:r>
    </w:p>
    <w:p w14:paraId="08EAA6D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int subtotal = qtyBaru * harga;</w:t>
      </w:r>
    </w:p>
    <w:p w14:paraId="2D0E42F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172CE46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modelKeranjang.setValueAt(qtyBaru, i, 2);</w:t>
      </w:r>
    </w:p>
    <w:p w14:paraId="30437DB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modelKeranjang.setValueAt(subtotal, i, 4);</w:t>
      </w:r>
    </w:p>
    <w:p w14:paraId="2839B83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return;</w:t>
      </w:r>
    </w:p>
    <w:p w14:paraId="495C98F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}</w:t>
      </w:r>
    </w:p>
    <w:p w14:paraId="006592D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53BF7B7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3F0DFB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Tambah produk baru</w:t>
      </w:r>
    </w:p>
    <w:p w14:paraId="7AC298D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subtotal = qty * harga;</w:t>
      </w:r>
    </w:p>
    <w:p w14:paraId="166F310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modelKeranjang.addRow(new Object[] { id, nama, qty, harga, subtotal });</w:t>
      </w:r>
    </w:p>
    <w:p w14:paraId="42B88BD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3CD8CC8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42C588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handleHapusItem() {</w:t>
      </w:r>
    </w:p>
    <w:p w14:paraId="144DE17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selectedRow = tabelKeranjang.getSelectedRow();</w:t>
      </w:r>
    </w:p>
    <w:p w14:paraId="0ACEFCE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41C8002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if (selectedRow == -1) {</w:t>
      </w:r>
    </w:p>
    <w:p w14:paraId="30B9DB4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JOptionPane.showMessageDialog(this,</w:t>
      </w:r>
    </w:p>
    <w:p w14:paraId="651D7B0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lastRenderedPageBreak/>
        <w:t>                    "Pilih item yang ingin dihapus!",</w:t>
      </w:r>
    </w:p>
    <w:p w14:paraId="37064FC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"Peringatan",</w:t>
      </w:r>
    </w:p>
    <w:p w14:paraId="0830608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JOptionPane.WARNING_MESSAGE);</w:t>
      </w:r>
    </w:p>
    <w:p w14:paraId="42F350C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return;</w:t>
      </w:r>
    </w:p>
    <w:p w14:paraId="0B6F2F0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436ACFC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3B177F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confirm = JOptionPane.showConfirmDialog(this,</w:t>
      </w:r>
    </w:p>
    <w:p w14:paraId="7A53BF1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"Hapus item dari keranjang?",</w:t>
      </w:r>
    </w:p>
    <w:p w14:paraId="79D7453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"Konfirmasi",</w:t>
      </w:r>
    </w:p>
    <w:p w14:paraId="5286A00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JOptionPane.YES_NO_OPTION);</w:t>
      </w:r>
    </w:p>
    <w:p w14:paraId="11B4FE3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788374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if (confirm == JOptionPane.YES_OPTION) {</w:t>
      </w:r>
    </w:p>
    <w:p w14:paraId="6FBD6F5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modelKeranjang.removeRow(selectedRow);</w:t>
      </w:r>
    </w:p>
    <w:p w14:paraId="5165408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updateTotal();</w:t>
      </w:r>
    </w:p>
    <w:p w14:paraId="346A93C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77B40D5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51717AF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987D31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handleCheckout() {</w:t>
      </w:r>
    </w:p>
    <w:p w14:paraId="3AB8EB8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if (modelKeranjang.getRowCount() == 0) {</w:t>
      </w:r>
    </w:p>
    <w:p w14:paraId="63303DE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JOptionPane.showMessageDialog(this,</w:t>
      </w:r>
    </w:p>
    <w:p w14:paraId="4CC4D3E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"Keranjang kosong!",</w:t>
      </w:r>
    </w:p>
    <w:p w14:paraId="3601920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"Peringatan",</w:t>
      </w:r>
    </w:p>
    <w:p w14:paraId="754C7D0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JOptionPane.WARNING_MESSAGE);</w:t>
      </w:r>
    </w:p>
    <w:p w14:paraId="12651E8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return;</w:t>
      </w:r>
    </w:p>
    <w:p w14:paraId="4C5108A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5BC669F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5DC7E3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total = hitungTotal();</w:t>
      </w:r>
    </w:p>
    <w:p w14:paraId="56E2575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points = total / 1000;</w:t>
      </w:r>
    </w:p>
    <w:p w14:paraId="443CDB1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DAE470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Simpan data untuk struk</w:t>
      </w:r>
    </w:p>
    <w:p w14:paraId="51E744B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generateStrukData(total, points);</w:t>
      </w:r>
    </w:p>
    <w:p w14:paraId="3044C9D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5A01473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String message = String.format(</w:t>
      </w:r>
    </w:p>
    <w:p w14:paraId="7E16666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lastRenderedPageBreak/>
        <w:t>                "Checkout berhasil!\n\nTotal: %s\nPoints: %d\n\nKeranjang telah dikosongkan.",</w:t>
      </w:r>
    </w:p>
    <w:p w14:paraId="3C6300D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currencyFormat.format(total),</w:t>
      </w:r>
    </w:p>
    <w:p w14:paraId="3D2505E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points);</w:t>
      </w:r>
    </w:p>
    <w:p w14:paraId="50609D8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258719E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JOptionPane.showMessageDialog(this,</w:t>
      </w:r>
    </w:p>
    <w:p w14:paraId="4AF8B98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message,</w:t>
      </w:r>
    </w:p>
    <w:p w14:paraId="42F28CB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"Checkout Berhasil",</w:t>
      </w:r>
    </w:p>
    <w:p w14:paraId="6E0D416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JOptionPane.INFORMATION_MESSAGE);</w:t>
      </w:r>
    </w:p>
    <w:p w14:paraId="0D935FC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69CEB1F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// Kosongkan keranjang</w:t>
      </w:r>
    </w:p>
    <w:p w14:paraId="398DDB3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modelKeranjang.setRowCount(0);</w:t>
      </w:r>
    </w:p>
    <w:p w14:paraId="121FDDAC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updateTotal();</w:t>
      </w:r>
    </w:p>
    <w:p w14:paraId="6B87B94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50DC59B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306AE23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handleCetakStruk() {</w:t>
      </w:r>
    </w:p>
    <w:p w14:paraId="0F74B01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if (strukTerakhir.isEmpty()) {</w:t>
      </w:r>
    </w:p>
    <w:p w14:paraId="0A9556D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JOptionPane.showMessageDialog(this,</w:t>
      </w:r>
    </w:p>
    <w:p w14:paraId="1E30B40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"Belum ada transaksi yang di-checkout!",</w:t>
      </w:r>
    </w:p>
    <w:p w14:paraId="4D76F5B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"Peringatan",</w:t>
      </w:r>
    </w:p>
    <w:p w14:paraId="67BD356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JOptionPane.WARNING_MESSAGE);</w:t>
      </w:r>
    </w:p>
    <w:p w14:paraId="60B6E55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return;</w:t>
      </w:r>
    </w:p>
    <w:p w14:paraId="638A3A6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48EECFB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CA4757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areaStruk.setText(strukTerakhir);</w:t>
      </w:r>
    </w:p>
    <w:p w14:paraId="1C3ABD4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147C3A5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CD6E48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updateTotal() {</w:t>
      </w:r>
    </w:p>
    <w:p w14:paraId="5B09455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total = hitungTotal();</w:t>
      </w:r>
    </w:p>
    <w:p w14:paraId="0DB4F21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points = total / 1000;</w:t>
      </w:r>
    </w:p>
    <w:p w14:paraId="71B8490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45D56D60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labelTotal.setText("Total: " + currencyFormat.format(total));</w:t>
      </w:r>
    </w:p>
    <w:p w14:paraId="27D1D6C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labelPoints.setText("Points: " + points);</w:t>
      </w:r>
    </w:p>
    <w:p w14:paraId="3828DD5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12C03F0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743EC30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int hitungTotal() {</w:t>
      </w:r>
    </w:p>
    <w:p w14:paraId="26CC314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int total = 0;</w:t>
      </w:r>
    </w:p>
    <w:p w14:paraId="028ADC3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for (int i = 0; i &lt; modelKeranjang.getRowCount(); i++) {</w:t>
      </w:r>
    </w:p>
    <w:p w14:paraId="242DF92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total += (int) modelKeranjang.getValueAt(i, 4);</w:t>
      </w:r>
    </w:p>
    <w:p w14:paraId="12BC0D3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53548CE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return total;</w:t>
      </w:r>
    </w:p>
    <w:p w14:paraId="6DADD55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40DEC55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3D44BCB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private void generateStrukData(int total, int points) {</w:t>
      </w:r>
    </w:p>
    <w:p w14:paraId="1108C83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StringBuilder struk = new StringBuilder();</w:t>
      </w:r>
    </w:p>
    <w:p w14:paraId="18F4E87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struk.append("========================================\n");</w:t>
      </w:r>
    </w:p>
    <w:p w14:paraId="068760A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          TOKO DZAKIR TSABIT           \n");</w:t>
      </w:r>
    </w:p>
    <w:p w14:paraId="129368F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           241511071                   \n");</w:t>
      </w:r>
    </w:p>
    <w:p w14:paraId="3C2FA3F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struk.append("========================================\n");</w:t>
      </w:r>
    </w:p>
    <w:p w14:paraId="0AB18CA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struk.append(String.format("Tanggal: %s\n", java.time.LocalDateTime.now()</w:t>
      </w:r>
    </w:p>
    <w:p w14:paraId="586DA14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.format(java.time.format.DateTimeFormatter.ofPattern("dd/MM/yyyy HH:mm"))));</w:t>
      </w:r>
    </w:p>
    <w:p w14:paraId="00D227D9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struk.append("========================================\n\n");</w:t>
      </w:r>
    </w:p>
    <w:p w14:paraId="194F62A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1587C08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for (int i = 0; i &lt; modelKeranjang.getRowCount(); i++) {</w:t>
      </w:r>
    </w:p>
    <w:p w14:paraId="13F22B6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String nama = (String) modelKeranjang.getValueAt(i, 1);</w:t>
      </w:r>
    </w:p>
    <w:p w14:paraId="4C774E7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int qty = (int) modelKeranjang.getValueAt(i, 2);</w:t>
      </w:r>
    </w:p>
    <w:p w14:paraId="180A171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int harga = (int) modelKeranjang.getValueAt(i, 3);</w:t>
      </w:r>
    </w:p>
    <w:p w14:paraId="5624A61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int subtotal = (int) modelKeranjang.getValueAt(i, 4);</w:t>
      </w:r>
    </w:p>
    <w:p w14:paraId="5703DCC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4A3988C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struk.append(String.format("%-25s\n", nama));</w:t>
      </w:r>
    </w:p>
    <w:p w14:paraId="1C40DC8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struk.append(String.format("  %d x %s = %s\n\n",</w:t>
      </w:r>
    </w:p>
    <w:p w14:paraId="7F594DF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qty,</w:t>
      </w:r>
    </w:p>
    <w:p w14:paraId="20118AB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currencyFormat.format(harga),</w:t>
      </w:r>
    </w:p>
    <w:p w14:paraId="5C02B9E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    currencyFormat.format(subtotal)));</w:t>
      </w:r>
    </w:p>
    <w:p w14:paraId="6FA2108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37610DC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215AFD3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struk.append("========================================\n");</w:t>
      </w:r>
    </w:p>
    <w:p w14:paraId="3AB1D47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lastRenderedPageBreak/>
        <w:t>        struk.append(String.format("TOTAL:              %s\n", currencyFormat.format(total)));</w:t>
      </w:r>
    </w:p>
    <w:p w14:paraId="5331BC9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struk.append(String.format("POINTS:             %d\n", points));</w:t>
      </w:r>
    </w:p>
    <w:p w14:paraId="361DC0E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struk.append("========================================\n");</w:t>
      </w:r>
    </w:p>
    <w:p w14:paraId="2E7D5C8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      Terima kasih atas kunjungan      \n");</w:t>
      </w:r>
    </w:p>
    <w:p w14:paraId="1A53198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                Anda!                  \n");</w:t>
      </w:r>
    </w:p>
    <w:p w14:paraId="0108421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struk.append("========================================\n");</w:t>
      </w:r>
    </w:p>
    <w:p w14:paraId="34DD311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24B1486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strukTerakhir = struk.toString();</w:t>
      </w:r>
    </w:p>
    <w:p w14:paraId="40335EDD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0DCB126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428DA793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public static void main(String[] args) {</w:t>
      </w:r>
    </w:p>
    <w:p w14:paraId="4F62880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try {</w:t>
      </w:r>
    </w:p>
    <w:p w14:paraId="1209FF71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UIManager.setLookAndFeel(UIManager.getSystemLookAndFeelClassName());</w:t>
      </w:r>
    </w:p>
    <w:p w14:paraId="249945AE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 catch (ClassNotFoundException | InstantiationException | IllegalAccessException | UnsupportedLookAndFeelException e) {</w:t>
      </w:r>
    </w:p>
    <w:p w14:paraId="2712DD75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 xml:space="preserve">            JOptionPane.showMessageDialog(null, </w:t>
      </w:r>
    </w:p>
    <w:p w14:paraId="19C6A2A7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"Error setting look and feel: " + e.getMessage(),</w:t>
      </w:r>
    </w:p>
    <w:p w14:paraId="745AAFA4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"Error",</w:t>
      </w:r>
    </w:p>
    <w:p w14:paraId="561111A6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        JOptionPane.ERROR_MESSAGE);</w:t>
      </w:r>
    </w:p>
    <w:p w14:paraId="67DEFCDF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}</w:t>
      </w:r>
    </w:p>
    <w:p w14:paraId="7097E29B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</w:p>
    <w:p w14:paraId="0DDD4E38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    SwingUtilities.invokeLater(KasirUI::new);</w:t>
      </w:r>
    </w:p>
    <w:p w14:paraId="7E0E8232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    }</w:t>
      </w:r>
    </w:p>
    <w:p w14:paraId="0DA5BFCA" w14:textId="77777777" w:rsidR="00E76591" w:rsidRPr="00E76591" w:rsidRDefault="00E76591" w:rsidP="00E76591">
      <w:pPr>
        <w:rPr>
          <w:rFonts w:ascii="Cascadia Code" w:eastAsia="Times New Roman" w:hAnsi="Cascadia Code" w:cs="Times New Roman"/>
          <w:bCs/>
          <w:noProof/>
          <w:sz w:val="20"/>
          <w:szCs w:val="20"/>
        </w:rPr>
      </w:pPr>
      <w:r w:rsidRPr="00E76591">
        <w:rPr>
          <w:rFonts w:ascii="Cascadia Code" w:eastAsia="Times New Roman" w:hAnsi="Cascadia Code" w:cs="Times New Roman"/>
          <w:bCs/>
          <w:noProof/>
          <w:sz w:val="20"/>
          <w:szCs w:val="20"/>
        </w:rPr>
        <w:t>}</w:t>
      </w:r>
    </w:p>
    <w:p w14:paraId="2E8AA2C1" w14:textId="2E54BF62" w:rsidR="00E76591" w:rsidRPr="00E76591" w:rsidRDefault="00E76591" w:rsidP="00E76591">
      <w:pPr>
        <w:rPr>
          <w:rFonts w:ascii="Times New Roman" w:eastAsia="Times New Roman" w:hAnsi="Times New Roman" w:cs="Times New Roman"/>
          <w:b/>
          <w:noProof/>
          <w:sz w:val="32"/>
          <w:szCs w:val="32"/>
        </w:rPr>
      </w:pPr>
      <w:r>
        <w:rPr>
          <w:rFonts w:ascii="Cascadia Code" w:eastAsia="Times New Roman" w:hAnsi="Cascadia Code" w:cs="Times New Roman"/>
          <w:bCs/>
          <w:noProof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t>SonarQube problems :</w:t>
      </w:r>
    </w:p>
    <w:p w14:paraId="2DB08857" w14:textId="5D1E0C93" w:rsidR="00E76591" w:rsidRDefault="00E76591" w:rsidP="00511DD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87484E2" wp14:editId="6BC91C80">
            <wp:extent cx="5730240" cy="1432560"/>
            <wp:effectExtent l="0" t="0" r="3810" b="0"/>
            <wp:docPr id="1938394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E334" w14:textId="77777777" w:rsidR="00E76591" w:rsidRDefault="00E76591" w:rsidP="00511DD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E6B5B2C" w14:textId="7E3FDE51" w:rsidR="00E76591" w:rsidRPr="004F4BAF" w:rsidRDefault="00E76591" w:rsidP="004F4B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SonarQube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Penjelasan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:</w:t>
      </w:r>
      <w:proofErr w:type="gramEnd"/>
    </w:p>
    <w:p w14:paraId="46D3BE1C" w14:textId="21B5A8E3" w:rsidR="004F4BAF" w:rsidRPr="004F4BAF" w:rsidRDefault="004F4BAF" w:rsidP="004F4BAF">
      <w:pPr>
        <w:rPr>
          <w:rFonts w:ascii="Times New Roman" w:hAnsi="Times New Roman" w:cs="Times New Roman"/>
          <w:b/>
          <w:bCs/>
        </w:rPr>
      </w:pPr>
      <w:r w:rsidRPr="004F4BAF">
        <w:rPr>
          <w:rFonts w:ascii="Times New Roman" w:hAnsi="Times New Roman" w:cs="Times New Roman"/>
          <w:b/>
          <w:bCs/>
        </w:rPr>
        <w:t xml:space="preserve">A. </w:t>
      </w:r>
      <w:r w:rsidRPr="004F4BAF">
        <w:rPr>
          <w:rFonts w:ascii="Times New Roman" w:hAnsi="Times New Roman" w:cs="Times New Roman"/>
          <w:b/>
          <w:bCs/>
        </w:rPr>
        <w:t xml:space="preserve">Move this file to a named package / package error (screenshot </w:t>
      </w:r>
      <w:proofErr w:type="spellStart"/>
      <w:r w:rsidRPr="004F4BAF">
        <w:rPr>
          <w:rFonts w:ascii="Times New Roman" w:hAnsi="Times New Roman" w:cs="Times New Roman"/>
          <w:b/>
          <w:bCs/>
        </w:rPr>
        <w:t>sebelumnya</w:t>
      </w:r>
      <w:proofErr w:type="spellEnd"/>
      <w:r w:rsidRPr="004F4BAF">
        <w:rPr>
          <w:rFonts w:ascii="Times New Roman" w:hAnsi="Times New Roman" w:cs="Times New Roman"/>
          <w:b/>
          <w:bCs/>
        </w:rPr>
        <w:t>)</w:t>
      </w:r>
    </w:p>
    <w:p w14:paraId="44310B1E" w14:textId="77777777" w:rsidR="004F4BAF" w:rsidRPr="004F4BAF" w:rsidRDefault="004F4BAF" w:rsidP="004F4B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Issue:</w:t>
      </w:r>
      <w:r w:rsidRPr="004F4BAF">
        <w:rPr>
          <w:rFonts w:ascii="Times New Roman" w:hAnsi="Times New Roman" w:cs="Times New Roman"/>
        </w:rPr>
        <w:t xml:space="preserve"> Sonar/IDE </w:t>
      </w:r>
      <w:proofErr w:type="spellStart"/>
      <w:r w:rsidRPr="004F4BAF">
        <w:rPr>
          <w:rFonts w:ascii="Times New Roman" w:hAnsi="Times New Roman" w:cs="Times New Roman"/>
        </w:rPr>
        <w:t>mengingatkan</w:t>
      </w:r>
      <w:proofErr w:type="spellEnd"/>
      <w:r w:rsidRPr="004F4BAF">
        <w:rPr>
          <w:rFonts w:ascii="Times New Roman" w:hAnsi="Times New Roman" w:cs="Times New Roman"/>
        </w:rPr>
        <w:t xml:space="preserve"> agar file </w:t>
      </w:r>
      <w:proofErr w:type="spellStart"/>
      <w:r w:rsidRPr="004F4BAF">
        <w:rPr>
          <w:rFonts w:ascii="Times New Roman" w:hAnsi="Times New Roman" w:cs="Times New Roman"/>
        </w:rPr>
        <w:t>berada</w:t>
      </w:r>
      <w:proofErr w:type="spellEnd"/>
      <w:r w:rsidRPr="004F4BAF">
        <w:rPr>
          <w:rFonts w:ascii="Times New Roman" w:hAnsi="Times New Roman" w:cs="Times New Roman"/>
        </w:rPr>
        <w:t xml:space="preserve"> di package (</w:t>
      </w:r>
      <w:proofErr w:type="spellStart"/>
      <w:r w:rsidRPr="004F4BAF">
        <w:rPr>
          <w:rFonts w:ascii="Times New Roman" w:hAnsi="Times New Roman" w:cs="Times New Roman"/>
        </w:rPr>
        <w:t>tidak</w:t>
      </w:r>
      <w:proofErr w:type="spellEnd"/>
      <w:r w:rsidRPr="004F4BAF">
        <w:rPr>
          <w:rFonts w:ascii="Times New Roman" w:hAnsi="Times New Roman" w:cs="Times New Roman"/>
        </w:rPr>
        <w:t xml:space="preserve"> di default package). Kamu </w:t>
      </w:r>
      <w:proofErr w:type="spellStart"/>
      <w:r w:rsidRPr="004F4BAF">
        <w:rPr>
          <w:rFonts w:ascii="Times New Roman" w:hAnsi="Times New Roman" w:cs="Times New Roman"/>
        </w:rPr>
        <w:t>sudah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menambahkan</w:t>
      </w:r>
      <w:proofErr w:type="spellEnd"/>
      <w:r w:rsidRPr="004F4BAF">
        <w:rPr>
          <w:rFonts w:ascii="Times New Roman" w:hAnsi="Times New Roman" w:cs="Times New Roman"/>
        </w:rPr>
        <w:t xml:space="preserve"> package code; </w:t>
      </w:r>
      <w:proofErr w:type="spellStart"/>
      <w:r w:rsidRPr="004F4BAF">
        <w:rPr>
          <w:rFonts w:ascii="Times New Roman" w:hAnsi="Times New Roman" w:cs="Times New Roman"/>
        </w:rPr>
        <w:t>tetapi</w:t>
      </w:r>
      <w:proofErr w:type="spellEnd"/>
      <w:r w:rsidRPr="004F4BAF">
        <w:rPr>
          <w:rFonts w:ascii="Times New Roman" w:hAnsi="Times New Roman" w:cs="Times New Roman"/>
        </w:rPr>
        <w:t xml:space="preserve"> IDE </w:t>
      </w:r>
      <w:proofErr w:type="spellStart"/>
      <w:r w:rsidRPr="004F4BAF">
        <w:rPr>
          <w:rFonts w:ascii="Times New Roman" w:hAnsi="Times New Roman" w:cs="Times New Roman"/>
        </w:rPr>
        <w:t>sempat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memprotes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karena</w:t>
      </w:r>
      <w:proofErr w:type="spellEnd"/>
      <w:r w:rsidRPr="004F4BAF">
        <w:rPr>
          <w:rFonts w:ascii="Times New Roman" w:hAnsi="Times New Roman" w:cs="Times New Roman"/>
        </w:rPr>
        <w:t xml:space="preserve"> file </w:t>
      </w:r>
      <w:proofErr w:type="spellStart"/>
      <w:r w:rsidRPr="004F4BAF">
        <w:rPr>
          <w:rFonts w:ascii="Times New Roman" w:hAnsi="Times New Roman" w:cs="Times New Roman"/>
        </w:rPr>
        <w:t>belum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berada</w:t>
      </w:r>
      <w:proofErr w:type="spellEnd"/>
      <w:r w:rsidRPr="004F4BAF">
        <w:rPr>
          <w:rFonts w:ascii="Times New Roman" w:hAnsi="Times New Roman" w:cs="Times New Roman"/>
        </w:rPr>
        <w:t xml:space="preserve"> di source root yang </w:t>
      </w:r>
      <w:proofErr w:type="spellStart"/>
      <w:r w:rsidRPr="004F4BAF">
        <w:rPr>
          <w:rFonts w:ascii="Times New Roman" w:hAnsi="Times New Roman" w:cs="Times New Roman"/>
        </w:rPr>
        <w:t>benar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28845AA9" w14:textId="77777777" w:rsidR="004F4BAF" w:rsidRPr="004F4BAF" w:rsidRDefault="004F4BAF" w:rsidP="004F4BA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Perubahan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Tetap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gunakan</w:t>
      </w:r>
      <w:proofErr w:type="spellEnd"/>
      <w:r w:rsidRPr="004F4BAF">
        <w:rPr>
          <w:rFonts w:ascii="Times New Roman" w:hAnsi="Times New Roman" w:cs="Times New Roman"/>
        </w:rPr>
        <w:t xml:space="preserve"> package code; (</w:t>
      </w:r>
      <w:proofErr w:type="spellStart"/>
      <w:r w:rsidRPr="004F4BAF">
        <w:rPr>
          <w:rFonts w:ascii="Times New Roman" w:hAnsi="Times New Roman" w:cs="Times New Roman"/>
        </w:rPr>
        <w:t>lihat</w:t>
      </w:r>
      <w:proofErr w:type="spellEnd"/>
      <w:r w:rsidRPr="004F4BAF">
        <w:rPr>
          <w:rFonts w:ascii="Times New Roman" w:hAnsi="Times New Roman" w:cs="Times New Roman"/>
        </w:rPr>
        <w:t xml:space="preserve"> baris </w:t>
      </w:r>
      <w:proofErr w:type="spellStart"/>
      <w:r w:rsidRPr="004F4BAF">
        <w:rPr>
          <w:rFonts w:ascii="Times New Roman" w:hAnsi="Times New Roman" w:cs="Times New Roman"/>
        </w:rPr>
        <w:t>pertama</w:t>
      </w:r>
      <w:proofErr w:type="spellEnd"/>
      <w:r w:rsidRPr="004F4BAF">
        <w:rPr>
          <w:rFonts w:ascii="Times New Roman" w:hAnsi="Times New Roman" w:cs="Times New Roman"/>
        </w:rPr>
        <w:t xml:space="preserve">). </w:t>
      </w:r>
      <w:proofErr w:type="spellStart"/>
      <w:r w:rsidRPr="004F4BAF">
        <w:rPr>
          <w:rFonts w:ascii="Times New Roman" w:hAnsi="Times New Roman" w:cs="Times New Roman"/>
        </w:rPr>
        <w:t>Pastikan</w:t>
      </w:r>
      <w:proofErr w:type="spellEnd"/>
      <w:r w:rsidRPr="004F4BAF">
        <w:rPr>
          <w:rFonts w:ascii="Times New Roman" w:hAnsi="Times New Roman" w:cs="Times New Roman"/>
        </w:rPr>
        <w:t xml:space="preserve"> file </w:t>
      </w:r>
      <w:proofErr w:type="spellStart"/>
      <w:r w:rsidRPr="004F4BAF">
        <w:rPr>
          <w:rFonts w:ascii="Times New Roman" w:hAnsi="Times New Roman" w:cs="Times New Roman"/>
        </w:rPr>
        <w:t>berada</w:t>
      </w:r>
      <w:proofErr w:type="spellEnd"/>
      <w:r w:rsidRPr="004F4BAF">
        <w:rPr>
          <w:rFonts w:ascii="Times New Roman" w:hAnsi="Times New Roman" w:cs="Times New Roman"/>
        </w:rPr>
        <w:t xml:space="preserve"> di </w:t>
      </w:r>
      <w:proofErr w:type="spellStart"/>
      <w:r w:rsidRPr="004F4BAF">
        <w:rPr>
          <w:rFonts w:ascii="Times New Roman" w:hAnsi="Times New Roman" w:cs="Times New Roman"/>
        </w:rPr>
        <w:t>src</w:t>
      </w:r>
      <w:proofErr w:type="spellEnd"/>
      <w:r w:rsidRPr="004F4BAF">
        <w:rPr>
          <w:rFonts w:ascii="Times New Roman" w:hAnsi="Times New Roman" w:cs="Times New Roman"/>
        </w:rPr>
        <w:t>/code/KasirUI.java (</w:t>
      </w:r>
      <w:proofErr w:type="spellStart"/>
      <w:r w:rsidRPr="004F4BAF">
        <w:rPr>
          <w:rFonts w:ascii="Times New Roman" w:hAnsi="Times New Roman" w:cs="Times New Roman"/>
        </w:rPr>
        <w:t>atau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konfigurasi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proyek</w:t>
      </w:r>
      <w:proofErr w:type="spellEnd"/>
      <w:r w:rsidRPr="004F4BAF">
        <w:rPr>
          <w:rFonts w:ascii="Times New Roman" w:hAnsi="Times New Roman" w:cs="Times New Roman"/>
        </w:rPr>
        <w:t xml:space="preserve"> VS Code </w:t>
      </w:r>
      <w:proofErr w:type="spellStart"/>
      <w:r w:rsidRPr="004F4BAF">
        <w:rPr>
          <w:rFonts w:ascii="Times New Roman" w:hAnsi="Times New Roman" w:cs="Times New Roman"/>
        </w:rPr>
        <w:t>sumbernya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mengarah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ke</w:t>
      </w:r>
      <w:proofErr w:type="spellEnd"/>
      <w:r w:rsidRPr="004F4BAF">
        <w:rPr>
          <w:rFonts w:ascii="Times New Roman" w:hAnsi="Times New Roman" w:cs="Times New Roman"/>
        </w:rPr>
        <w:t xml:space="preserve"> folder yang </w:t>
      </w:r>
      <w:proofErr w:type="spellStart"/>
      <w:r w:rsidRPr="004F4BAF">
        <w:rPr>
          <w:rFonts w:ascii="Times New Roman" w:hAnsi="Times New Roman" w:cs="Times New Roman"/>
        </w:rPr>
        <w:t>berisi</w:t>
      </w:r>
      <w:proofErr w:type="spellEnd"/>
      <w:r w:rsidRPr="004F4BAF">
        <w:rPr>
          <w:rFonts w:ascii="Times New Roman" w:hAnsi="Times New Roman" w:cs="Times New Roman"/>
        </w:rPr>
        <w:t xml:space="preserve"> code).</w:t>
      </w:r>
    </w:p>
    <w:p w14:paraId="7896DA49" w14:textId="77777777" w:rsidR="004F4BAF" w:rsidRPr="004F4BAF" w:rsidRDefault="004F4BAF" w:rsidP="004F4B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Alasan:</w:t>
      </w:r>
      <w:r w:rsidRPr="004F4BAF">
        <w:rPr>
          <w:rFonts w:ascii="Times New Roman" w:hAnsi="Times New Roman" w:cs="Times New Roman"/>
        </w:rPr>
        <w:t xml:space="preserve"> Java </w:t>
      </w:r>
      <w:proofErr w:type="spellStart"/>
      <w:r w:rsidRPr="004F4BAF">
        <w:rPr>
          <w:rFonts w:ascii="Times New Roman" w:hAnsi="Times New Roman" w:cs="Times New Roman"/>
        </w:rPr>
        <w:t>menghubungkan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struktur</w:t>
      </w:r>
      <w:proofErr w:type="spellEnd"/>
      <w:r w:rsidRPr="004F4BAF">
        <w:rPr>
          <w:rFonts w:ascii="Times New Roman" w:hAnsi="Times New Roman" w:cs="Times New Roman"/>
        </w:rPr>
        <w:t xml:space="preserve"> package </w:t>
      </w:r>
      <w:proofErr w:type="spellStart"/>
      <w:r w:rsidRPr="004F4BAF">
        <w:rPr>
          <w:rFonts w:ascii="Times New Roman" w:hAnsi="Times New Roman" w:cs="Times New Roman"/>
        </w:rPr>
        <w:t>ke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struktur</w:t>
      </w:r>
      <w:proofErr w:type="spellEnd"/>
      <w:r w:rsidRPr="004F4BAF">
        <w:rPr>
          <w:rFonts w:ascii="Times New Roman" w:hAnsi="Times New Roman" w:cs="Times New Roman"/>
        </w:rPr>
        <w:t xml:space="preserve"> folder. </w:t>
      </w:r>
      <w:proofErr w:type="spellStart"/>
      <w:r w:rsidRPr="004F4BAF">
        <w:rPr>
          <w:rFonts w:ascii="Times New Roman" w:hAnsi="Times New Roman" w:cs="Times New Roman"/>
        </w:rPr>
        <w:t>Menaruh</w:t>
      </w:r>
      <w:proofErr w:type="spellEnd"/>
      <w:r w:rsidRPr="004F4BAF">
        <w:rPr>
          <w:rFonts w:ascii="Times New Roman" w:hAnsi="Times New Roman" w:cs="Times New Roman"/>
        </w:rPr>
        <w:t xml:space="preserve"> class di package </w:t>
      </w:r>
      <w:proofErr w:type="spellStart"/>
      <w:r w:rsidRPr="004F4BAF">
        <w:rPr>
          <w:rFonts w:ascii="Times New Roman" w:hAnsi="Times New Roman" w:cs="Times New Roman"/>
        </w:rPr>
        <w:t>memudahkan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modularisasi</w:t>
      </w:r>
      <w:proofErr w:type="spellEnd"/>
      <w:r w:rsidRPr="004F4BAF">
        <w:rPr>
          <w:rFonts w:ascii="Times New Roman" w:hAnsi="Times New Roman" w:cs="Times New Roman"/>
        </w:rPr>
        <w:t xml:space="preserve"> dan </w:t>
      </w:r>
      <w:proofErr w:type="spellStart"/>
      <w:r w:rsidRPr="004F4BAF">
        <w:rPr>
          <w:rFonts w:ascii="Times New Roman" w:hAnsi="Times New Roman" w:cs="Times New Roman"/>
        </w:rPr>
        <w:t>mencegah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nama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bentrok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4E411B01" w14:textId="77777777" w:rsidR="004F4BAF" w:rsidRPr="004F4BAF" w:rsidRDefault="004F4BAF" w:rsidP="004F4BA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Pengujian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  <w:r w:rsidRPr="004F4BAF">
        <w:rPr>
          <w:rFonts w:ascii="Times New Roman" w:hAnsi="Times New Roman" w:cs="Times New Roman"/>
        </w:rPr>
        <w:t xml:space="preserve"> Jika </w:t>
      </w:r>
      <w:proofErr w:type="spellStart"/>
      <w:r w:rsidRPr="004F4BAF">
        <w:rPr>
          <w:rFonts w:ascii="Times New Roman" w:hAnsi="Times New Roman" w:cs="Times New Roman"/>
        </w:rPr>
        <w:t>proyek</w:t>
      </w:r>
      <w:proofErr w:type="spellEnd"/>
      <w:r w:rsidRPr="004F4BAF">
        <w:rPr>
          <w:rFonts w:ascii="Times New Roman" w:hAnsi="Times New Roman" w:cs="Times New Roman"/>
        </w:rPr>
        <w:t xml:space="preserve"> di-build </w:t>
      </w:r>
      <w:proofErr w:type="spellStart"/>
      <w:r w:rsidRPr="004F4BAF">
        <w:rPr>
          <w:rFonts w:ascii="Times New Roman" w:hAnsi="Times New Roman" w:cs="Times New Roman"/>
        </w:rPr>
        <w:t>dari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src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sebagai</w:t>
      </w:r>
      <w:proofErr w:type="spellEnd"/>
      <w:r w:rsidRPr="004F4BAF">
        <w:rPr>
          <w:rFonts w:ascii="Times New Roman" w:hAnsi="Times New Roman" w:cs="Times New Roman"/>
        </w:rPr>
        <w:t xml:space="preserve"> source root, error “declared package does not match expected package” </w:t>
      </w:r>
      <w:proofErr w:type="spellStart"/>
      <w:r w:rsidRPr="004F4BAF">
        <w:rPr>
          <w:rFonts w:ascii="Times New Roman" w:hAnsi="Times New Roman" w:cs="Times New Roman"/>
        </w:rPr>
        <w:t>hilang</w:t>
      </w:r>
      <w:proofErr w:type="spellEnd"/>
      <w:r w:rsidRPr="004F4BAF">
        <w:rPr>
          <w:rFonts w:ascii="Times New Roman" w:hAnsi="Times New Roman" w:cs="Times New Roman"/>
        </w:rPr>
        <w:t xml:space="preserve">. Kalau </w:t>
      </w:r>
      <w:proofErr w:type="spellStart"/>
      <w:r w:rsidRPr="004F4BAF">
        <w:rPr>
          <w:rFonts w:ascii="Times New Roman" w:hAnsi="Times New Roman" w:cs="Times New Roman"/>
        </w:rPr>
        <w:t>tidak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ingin</w:t>
      </w:r>
      <w:proofErr w:type="spellEnd"/>
      <w:r w:rsidRPr="004F4BAF">
        <w:rPr>
          <w:rFonts w:ascii="Times New Roman" w:hAnsi="Times New Roman" w:cs="Times New Roman"/>
        </w:rPr>
        <w:t xml:space="preserve"> repot, </w:t>
      </w:r>
      <w:proofErr w:type="spellStart"/>
      <w:r w:rsidRPr="004F4BAF">
        <w:rPr>
          <w:rFonts w:ascii="Times New Roman" w:hAnsi="Times New Roman" w:cs="Times New Roman"/>
        </w:rPr>
        <w:t>bisa</w:t>
      </w:r>
      <w:proofErr w:type="spellEnd"/>
      <w:r w:rsidRPr="004F4BAF">
        <w:rPr>
          <w:rFonts w:ascii="Times New Roman" w:hAnsi="Times New Roman" w:cs="Times New Roman"/>
        </w:rPr>
        <w:t xml:space="preserve"> hapus </w:t>
      </w:r>
      <w:proofErr w:type="spellStart"/>
      <w:r w:rsidRPr="004F4BAF">
        <w:rPr>
          <w:rFonts w:ascii="Times New Roman" w:hAnsi="Times New Roman" w:cs="Times New Roman"/>
        </w:rPr>
        <w:t>deklarasi</w:t>
      </w:r>
      <w:proofErr w:type="spellEnd"/>
      <w:r w:rsidRPr="004F4BAF">
        <w:rPr>
          <w:rFonts w:ascii="Times New Roman" w:hAnsi="Times New Roman" w:cs="Times New Roman"/>
        </w:rPr>
        <w:t xml:space="preserve"> package — </w:t>
      </w:r>
      <w:proofErr w:type="spellStart"/>
      <w:r w:rsidRPr="004F4BAF">
        <w:rPr>
          <w:rFonts w:ascii="Times New Roman" w:hAnsi="Times New Roman" w:cs="Times New Roman"/>
        </w:rPr>
        <w:t>tapi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itu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bukan</w:t>
      </w:r>
      <w:proofErr w:type="spellEnd"/>
      <w:r w:rsidRPr="004F4BAF">
        <w:rPr>
          <w:rFonts w:ascii="Times New Roman" w:hAnsi="Times New Roman" w:cs="Times New Roman"/>
        </w:rPr>
        <w:t xml:space="preserve"> best practice.</w:t>
      </w:r>
    </w:p>
    <w:p w14:paraId="32B5D233" w14:textId="40C5E692" w:rsidR="004F4BAF" w:rsidRPr="004F4BAF" w:rsidRDefault="004F4BAF" w:rsidP="004F4BAF">
      <w:pPr>
        <w:rPr>
          <w:rFonts w:ascii="Times New Roman" w:hAnsi="Times New Roman" w:cs="Times New Roman"/>
        </w:rPr>
      </w:pPr>
    </w:p>
    <w:p w14:paraId="044DCA65" w14:textId="77777777" w:rsidR="004F4BAF" w:rsidRPr="004F4BAF" w:rsidRDefault="004F4BAF" w:rsidP="004F4BAF">
      <w:pPr>
        <w:rPr>
          <w:rFonts w:ascii="Times New Roman" w:hAnsi="Times New Roman" w:cs="Times New Roman"/>
          <w:b/>
          <w:bCs/>
        </w:rPr>
      </w:pPr>
      <w:r w:rsidRPr="004F4BAF">
        <w:rPr>
          <w:rFonts w:ascii="Times New Roman" w:hAnsi="Times New Roman" w:cs="Times New Roman"/>
          <w:b/>
          <w:bCs/>
        </w:rPr>
        <w:t>B. Use static access with '</w:t>
      </w:r>
      <w:proofErr w:type="spellStart"/>
      <w:proofErr w:type="gramStart"/>
      <w:r w:rsidRPr="004F4BAF">
        <w:rPr>
          <w:rFonts w:ascii="Times New Roman" w:hAnsi="Times New Roman" w:cs="Times New Roman"/>
          <w:b/>
          <w:bCs/>
        </w:rPr>
        <w:t>javax.swing</w:t>
      </w:r>
      <w:proofErr w:type="gramEnd"/>
      <w:r w:rsidRPr="004F4BAF">
        <w:rPr>
          <w:rFonts w:ascii="Times New Roman" w:hAnsi="Times New Roman" w:cs="Times New Roman"/>
          <w:b/>
          <w:bCs/>
        </w:rPr>
        <w:t>.WindowConstants</w:t>
      </w:r>
      <w:proofErr w:type="spellEnd"/>
      <w:r w:rsidRPr="004F4BAF">
        <w:rPr>
          <w:rFonts w:ascii="Times New Roman" w:hAnsi="Times New Roman" w:cs="Times New Roman"/>
          <w:b/>
          <w:bCs/>
        </w:rPr>
        <w:t>' for "EXIT_ON_CLOSE"</w:t>
      </w:r>
    </w:p>
    <w:p w14:paraId="375A2C54" w14:textId="77777777" w:rsidR="004F4BAF" w:rsidRPr="004F4BAF" w:rsidRDefault="004F4BAF" w:rsidP="004F4B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Issue:</w:t>
      </w:r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Menggunakan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JFrame.EXIT_ON_CLOSE</w:t>
      </w:r>
      <w:proofErr w:type="spellEnd"/>
      <w:r w:rsidRPr="004F4BAF">
        <w:rPr>
          <w:rFonts w:ascii="Times New Roman" w:hAnsi="Times New Roman" w:cs="Times New Roman"/>
        </w:rPr>
        <w:t xml:space="preserve"> (yang </w:t>
      </w:r>
      <w:proofErr w:type="spellStart"/>
      <w:r w:rsidRPr="004F4BAF">
        <w:rPr>
          <w:rFonts w:ascii="Times New Roman" w:hAnsi="Times New Roman" w:cs="Times New Roman"/>
        </w:rPr>
        <w:t>sebenarnya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berasal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dari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WindowConstants</w:t>
      </w:r>
      <w:proofErr w:type="spellEnd"/>
      <w:r w:rsidRPr="004F4BAF">
        <w:rPr>
          <w:rFonts w:ascii="Times New Roman" w:hAnsi="Times New Roman" w:cs="Times New Roman"/>
        </w:rPr>
        <w:t xml:space="preserve"> interface). Sonar </w:t>
      </w:r>
      <w:proofErr w:type="spellStart"/>
      <w:r w:rsidRPr="004F4BAF">
        <w:rPr>
          <w:rFonts w:ascii="Times New Roman" w:hAnsi="Times New Roman" w:cs="Times New Roman"/>
        </w:rPr>
        <w:t>merekomendasikan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referensi</w:t>
      </w:r>
      <w:proofErr w:type="spellEnd"/>
      <w:r w:rsidRPr="004F4BAF">
        <w:rPr>
          <w:rFonts w:ascii="Times New Roman" w:hAnsi="Times New Roman" w:cs="Times New Roman"/>
        </w:rPr>
        <w:t xml:space="preserve"> yang </w:t>
      </w:r>
      <w:proofErr w:type="spellStart"/>
      <w:r w:rsidRPr="004F4BAF">
        <w:rPr>
          <w:rFonts w:ascii="Times New Roman" w:hAnsi="Times New Roman" w:cs="Times New Roman"/>
        </w:rPr>
        <w:t>lebih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eksplisit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19636FBB" w14:textId="77777777" w:rsidR="004F4BAF" w:rsidRPr="004F4BAF" w:rsidRDefault="004F4BAF" w:rsidP="004F4BA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Perubahan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  <w:r w:rsidRPr="004F4BAF">
        <w:rPr>
          <w:rFonts w:ascii="Times New Roman" w:hAnsi="Times New Roman" w:cs="Times New Roman"/>
        </w:rPr>
        <w:t xml:space="preserve"> Ganti </w:t>
      </w:r>
      <w:proofErr w:type="spellStart"/>
      <w:r w:rsidRPr="004F4BAF">
        <w:rPr>
          <w:rFonts w:ascii="Times New Roman" w:hAnsi="Times New Roman" w:cs="Times New Roman"/>
        </w:rPr>
        <w:t>ke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F4BAF">
        <w:rPr>
          <w:rFonts w:ascii="Times New Roman" w:hAnsi="Times New Roman" w:cs="Times New Roman"/>
        </w:rPr>
        <w:t>setDefaultCloseOperation</w:t>
      </w:r>
      <w:proofErr w:type="spellEnd"/>
      <w:r w:rsidRPr="004F4BAF">
        <w:rPr>
          <w:rFonts w:ascii="Times New Roman" w:hAnsi="Times New Roman" w:cs="Times New Roman"/>
        </w:rPr>
        <w:t>(</w:t>
      </w:r>
      <w:proofErr w:type="spellStart"/>
      <w:proofErr w:type="gramEnd"/>
      <w:r w:rsidRPr="004F4BAF">
        <w:rPr>
          <w:rFonts w:ascii="Times New Roman" w:hAnsi="Times New Roman" w:cs="Times New Roman"/>
        </w:rPr>
        <w:t>WindowConstants.EXIT_ON_CLOSE</w:t>
      </w:r>
      <w:proofErr w:type="spellEnd"/>
      <w:r w:rsidRPr="004F4BAF">
        <w:rPr>
          <w:rFonts w:ascii="Times New Roman" w:hAnsi="Times New Roman" w:cs="Times New Roman"/>
        </w:rPr>
        <w:t>);</w:t>
      </w:r>
    </w:p>
    <w:p w14:paraId="16C20AEA" w14:textId="77777777" w:rsidR="004F4BAF" w:rsidRPr="004F4BAF" w:rsidRDefault="004F4BAF" w:rsidP="004F4B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Alasan:</w:t>
      </w:r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Mengakses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konstanta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dari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tempat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deklarasinya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dianggap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lebih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jelas</w:t>
      </w:r>
      <w:proofErr w:type="spellEnd"/>
      <w:r w:rsidRPr="004F4BAF">
        <w:rPr>
          <w:rFonts w:ascii="Times New Roman" w:hAnsi="Times New Roman" w:cs="Times New Roman"/>
        </w:rPr>
        <w:t>/</w:t>
      </w:r>
      <w:proofErr w:type="spellStart"/>
      <w:r w:rsidRPr="004F4BAF">
        <w:rPr>
          <w:rFonts w:ascii="Times New Roman" w:hAnsi="Times New Roman" w:cs="Times New Roman"/>
        </w:rPr>
        <w:t>tepat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2D296C68" w14:textId="77777777" w:rsidR="004F4BAF" w:rsidRPr="004F4BAF" w:rsidRDefault="004F4BAF" w:rsidP="004F4BA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Dampak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  <w:r w:rsidRPr="004F4BAF">
        <w:rPr>
          <w:rFonts w:ascii="Times New Roman" w:hAnsi="Times New Roman" w:cs="Times New Roman"/>
        </w:rPr>
        <w:t xml:space="preserve"> Tidak </w:t>
      </w:r>
      <w:proofErr w:type="spellStart"/>
      <w:r w:rsidRPr="004F4BAF">
        <w:rPr>
          <w:rFonts w:ascii="Times New Roman" w:hAnsi="Times New Roman" w:cs="Times New Roman"/>
        </w:rPr>
        <w:t>mengubah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behavior</w:t>
      </w:r>
      <w:proofErr w:type="spellEnd"/>
      <w:r w:rsidRPr="004F4BAF">
        <w:rPr>
          <w:rFonts w:ascii="Times New Roman" w:hAnsi="Times New Roman" w:cs="Times New Roman"/>
        </w:rPr>
        <w:t xml:space="preserve">, </w:t>
      </w:r>
      <w:proofErr w:type="spellStart"/>
      <w:r w:rsidRPr="004F4BAF">
        <w:rPr>
          <w:rFonts w:ascii="Times New Roman" w:hAnsi="Times New Roman" w:cs="Times New Roman"/>
        </w:rPr>
        <w:t>hanya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gaya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akses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konstanta</w:t>
      </w:r>
      <w:proofErr w:type="spellEnd"/>
      <w:r w:rsidRPr="004F4BAF">
        <w:rPr>
          <w:rFonts w:ascii="Times New Roman" w:hAnsi="Times New Roman" w:cs="Times New Roman"/>
        </w:rPr>
        <w:t xml:space="preserve">. </w:t>
      </w:r>
      <w:proofErr w:type="spellStart"/>
      <w:r w:rsidRPr="004F4BAF">
        <w:rPr>
          <w:rFonts w:ascii="Times New Roman" w:hAnsi="Times New Roman" w:cs="Times New Roman"/>
        </w:rPr>
        <w:t>Pengujian</w:t>
      </w:r>
      <w:proofErr w:type="spellEnd"/>
      <w:r w:rsidRPr="004F4BAF">
        <w:rPr>
          <w:rFonts w:ascii="Times New Roman" w:hAnsi="Times New Roman" w:cs="Times New Roman"/>
        </w:rPr>
        <w:t xml:space="preserve">: </w:t>
      </w:r>
      <w:proofErr w:type="spellStart"/>
      <w:r w:rsidRPr="004F4BAF">
        <w:rPr>
          <w:rFonts w:ascii="Times New Roman" w:hAnsi="Times New Roman" w:cs="Times New Roman"/>
        </w:rPr>
        <w:t>jalankan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aplikasi</w:t>
      </w:r>
      <w:proofErr w:type="spellEnd"/>
      <w:r w:rsidRPr="004F4BAF">
        <w:rPr>
          <w:rFonts w:ascii="Times New Roman" w:hAnsi="Times New Roman" w:cs="Times New Roman"/>
        </w:rPr>
        <w:t xml:space="preserve">, </w:t>
      </w:r>
      <w:proofErr w:type="spellStart"/>
      <w:r w:rsidRPr="004F4BAF">
        <w:rPr>
          <w:rFonts w:ascii="Times New Roman" w:hAnsi="Times New Roman" w:cs="Times New Roman"/>
        </w:rPr>
        <w:t>klik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tombol</w:t>
      </w:r>
      <w:proofErr w:type="spellEnd"/>
      <w:r w:rsidRPr="004F4BAF">
        <w:rPr>
          <w:rFonts w:ascii="Times New Roman" w:hAnsi="Times New Roman" w:cs="Times New Roman"/>
        </w:rPr>
        <w:t xml:space="preserve"> close → </w:t>
      </w:r>
      <w:proofErr w:type="spellStart"/>
      <w:r w:rsidRPr="004F4BAF">
        <w:rPr>
          <w:rFonts w:ascii="Times New Roman" w:hAnsi="Times New Roman" w:cs="Times New Roman"/>
        </w:rPr>
        <w:t>aplikasi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berhenti</w:t>
      </w:r>
      <w:proofErr w:type="spellEnd"/>
      <w:r w:rsidRPr="004F4BAF">
        <w:rPr>
          <w:rFonts w:ascii="Times New Roman" w:hAnsi="Times New Roman" w:cs="Times New Roman"/>
        </w:rPr>
        <w:t xml:space="preserve"> (</w:t>
      </w:r>
      <w:proofErr w:type="spellStart"/>
      <w:r w:rsidRPr="004F4BAF">
        <w:rPr>
          <w:rFonts w:ascii="Times New Roman" w:hAnsi="Times New Roman" w:cs="Times New Roman"/>
        </w:rPr>
        <w:t>sama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seperti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sebelumnya</w:t>
      </w:r>
      <w:proofErr w:type="spellEnd"/>
      <w:r w:rsidRPr="004F4BAF">
        <w:rPr>
          <w:rFonts w:ascii="Times New Roman" w:hAnsi="Times New Roman" w:cs="Times New Roman"/>
        </w:rPr>
        <w:t>).</w:t>
      </w:r>
    </w:p>
    <w:p w14:paraId="29308A81" w14:textId="3EE05FBF" w:rsidR="004F4BAF" w:rsidRPr="004F4BAF" w:rsidRDefault="004F4BAF" w:rsidP="004F4BAF">
      <w:pPr>
        <w:rPr>
          <w:rFonts w:ascii="Times New Roman" w:hAnsi="Times New Roman" w:cs="Times New Roman"/>
        </w:rPr>
      </w:pPr>
    </w:p>
    <w:p w14:paraId="463E3D98" w14:textId="77777777" w:rsidR="004F4BAF" w:rsidRPr="004F4BAF" w:rsidRDefault="004F4BAF" w:rsidP="004F4BAF">
      <w:pPr>
        <w:rPr>
          <w:rFonts w:ascii="Times New Roman" w:hAnsi="Times New Roman" w:cs="Times New Roman"/>
          <w:b/>
          <w:bCs/>
        </w:rPr>
      </w:pPr>
      <w:r w:rsidRPr="004F4BAF">
        <w:rPr>
          <w:rFonts w:ascii="Times New Roman" w:hAnsi="Times New Roman" w:cs="Times New Roman"/>
          <w:b/>
          <w:bCs/>
        </w:rPr>
        <w:t>C. Define a constant instead of duplicating this literal "</w:t>
      </w:r>
      <w:proofErr w:type="spellStart"/>
      <w:r w:rsidRPr="004F4BAF">
        <w:rPr>
          <w:rFonts w:ascii="Times New Roman" w:hAnsi="Times New Roman" w:cs="Times New Roman"/>
          <w:b/>
          <w:bCs/>
        </w:rPr>
        <w:t>Peringatan</w:t>
      </w:r>
      <w:proofErr w:type="spellEnd"/>
      <w:r w:rsidRPr="004F4BAF">
        <w:rPr>
          <w:rFonts w:ascii="Times New Roman" w:hAnsi="Times New Roman" w:cs="Times New Roman"/>
          <w:b/>
          <w:bCs/>
        </w:rPr>
        <w:t>" 4 times.</w:t>
      </w:r>
    </w:p>
    <w:p w14:paraId="5CCDDC0A" w14:textId="77777777" w:rsidR="004F4BAF" w:rsidRPr="004F4BAF" w:rsidRDefault="004F4BAF" w:rsidP="004F4B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Issue:</w:t>
      </w:r>
      <w:r w:rsidRPr="004F4BAF">
        <w:rPr>
          <w:rFonts w:ascii="Times New Roman" w:hAnsi="Times New Roman" w:cs="Times New Roman"/>
        </w:rPr>
        <w:t xml:space="preserve"> Literal "</w:t>
      </w:r>
      <w:proofErr w:type="spellStart"/>
      <w:r w:rsidRPr="004F4BAF">
        <w:rPr>
          <w:rFonts w:ascii="Times New Roman" w:hAnsi="Times New Roman" w:cs="Times New Roman"/>
        </w:rPr>
        <w:t>Peringatan</w:t>
      </w:r>
      <w:proofErr w:type="spellEnd"/>
      <w:r w:rsidRPr="004F4BAF">
        <w:rPr>
          <w:rFonts w:ascii="Times New Roman" w:hAnsi="Times New Roman" w:cs="Times New Roman"/>
        </w:rPr>
        <w:t xml:space="preserve">" </w:t>
      </w:r>
      <w:proofErr w:type="spellStart"/>
      <w:r w:rsidRPr="004F4BAF">
        <w:rPr>
          <w:rFonts w:ascii="Times New Roman" w:hAnsi="Times New Roman" w:cs="Times New Roman"/>
        </w:rPr>
        <w:t>muncul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berulang-ulang</w:t>
      </w:r>
      <w:proofErr w:type="spellEnd"/>
      <w:r w:rsidRPr="004F4BAF">
        <w:rPr>
          <w:rFonts w:ascii="Times New Roman" w:hAnsi="Times New Roman" w:cs="Times New Roman"/>
        </w:rPr>
        <w:t xml:space="preserve"> pada </w:t>
      </w:r>
      <w:proofErr w:type="spellStart"/>
      <w:r w:rsidRPr="004F4BAF">
        <w:rPr>
          <w:rFonts w:ascii="Times New Roman" w:hAnsi="Times New Roman" w:cs="Times New Roman"/>
        </w:rPr>
        <w:t>judul</w:t>
      </w:r>
      <w:proofErr w:type="spellEnd"/>
      <w:r w:rsidRPr="004F4BAF">
        <w:rPr>
          <w:rFonts w:ascii="Times New Roman" w:hAnsi="Times New Roman" w:cs="Times New Roman"/>
        </w:rPr>
        <w:t xml:space="preserve"> dialog.</w:t>
      </w:r>
    </w:p>
    <w:p w14:paraId="607F5415" w14:textId="77777777" w:rsidR="004F4BAF" w:rsidRPr="004F4BAF" w:rsidRDefault="004F4BAF" w:rsidP="004F4BA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Perubahan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Tambah</w:t>
      </w:r>
      <w:proofErr w:type="spellEnd"/>
      <w:r w:rsidRPr="004F4BAF">
        <w:rPr>
          <w:rFonts w:ascii="Times New Roman" w:hAnsi="Times New Roman" w:cs="Times New Roman"/>
        </w:rPr>
        <w:t xml:space="preserve"> private static final String TITLE_WARNING = "</w:t>
      </w:r>
      <w:proofErr w:type="spellStart"/>
      <w:r w:rsidRPr="004F4BAF">
        <w:rPr>
          <w:rFonts w:ascii="Times New Roman" w:hAnsi="Times New Roman" w:cs="Times New Roman"/>
        </w:rPr>
        <w:t>Peringatan</w:t>
      </w:r>
      <w:proofErr w:type="spellEnd"/>
      <w:r w:rsidRPr="004F4BAF">
        <w:rPr>
          <w:rFonts w:ascii="Times New Roman" w:hAnsi="Times New Roman" w:cs="Times New Roman"/>
        </w:rPr>
        <w:t xml:space="preserve">"; dan </w:t>
      </w:r>
      <w:proofErr w:type="spellStart"/>
      <w:r w:rsidRPr="004F4BAF">
        <w:rPr>
          <w:rFonts w:ascii="Times New Roman" w:hAnsi="Times New Roman" w:cs="Times New Roman"/>
        </w:rPr>
        <w:t>gunakan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konstanta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itu</w:t>
      </w:r>
      <w:proofErr w:type="spellEnd"/>
      <w:r w:rsidRPr="004F4BAF">
        <w:rPr>
          <w:rFonts w:ascii="Times New Roman" w:hAnsi="Times New Roman" w:cs="Times New Roman"/>
        </w:rPr>
        <w:t xml:space="preserve"> di </w:t>
      </w:r>
      <w:proofErr w:type="spellStart"/>
      <w:r w:rsidRPr="004F4BAF">
        <w:rPr>
          <w:rFonts w:ascii="Times New Roman" w:hAnsi="Times New Roman" w:cs="Times New Roman"/>
        </w:rPr>
        <w:t>semua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JOptionPane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0FC98B6A" w14:textId="77777777" w:rsidR="004F4BAF" w:rsidRPr="004F4BAF" w:rsidRDefault="004F4BAF" w:rsidP="004F4B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Alasan:</w:t>
      </w:r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Mengurangi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duplikasi</w:t>
      </w:r>
      <w:proofErr w:type="spellEnd"/>
      <w:r w:rsidRPr="004F4BAF">
        <w:rPr>
          <w:rFonts w:ascii="Times New Roman" w:hAnsi="Times New Roman" w:cs="Times New Roman"/>
        </w:rPr>
        <w:t xml:space="preserve">, </w:t>
      </w:r>
      <w:proofErr w:type="spellStart"/>
      <w:r w:rsidRPr="004F4BAF">
        <w:rPr>
          <w:rFonts w:ascii="Times New Roman" w:hAnsi="Times New Roman" w:cs="Times New Roman"/>
        </w:rPr>
        <w:t>mempermudah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perubahan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satu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tempat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bila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ingin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ganti</w:t>
      </w:r>
      <w:proofErr w:type="spellEnd"/>
      <w:r w:rsidRPr="004F4BAF">
        <w:rPr>
          <w:rFonts w:ascii="Times New Roman" w:hAnsi="Times New Roman" w:cs="Times New Roman"/>
        </w:rPr>
        <w:t xml:space="preserve"> kata.</w:t>
      </w:r>
    </w:p>
    <w:p w14:paraId="41F6168F" w14:textId="77777777" w:rsidR="004F4BAF" w:rsidRPr="004F4BAF" w:rsidRDefault="004F4BAF" w:rsidP="004F4BA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Dampak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  <w:r w:rsidRPr="004F4BAF">
        <w:rPr>
          <w:rFonts w:ascii="Times New Roman" w:hAnsi="Times New Roman" w:cs="Times New Roman"/>
        </w:rPr>
        <w:t xml:space="preserve"> Tidak </w:t>
      </w:r>
      <w:proofErr w:type="spellStart"/>
      <w:r w:rsidRPr="004F4BAF">
        <w:rPr>
          <w:rFonts w:ascii="Times New Roman" w:hAnsi="Times New Roman" w:cs="Times New Roman"/>
        </w:rPr>
        <w:t>mengubah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fungsionalitas</w:t>
      </w:r>
      <w:proofErr w:type="spellEnd"/>
      <w:r w:rsidRPr="004F4BAF">
        <w:rPr>
          <w:rFonts w:ascii="Times New Roman" w:hAnsi="Times New Roman" w:cs="Times New Roman"/>
        </w:rPr>
        <w:t xml:space="preserve">, </w:t>
      </w:r>
      <w:proofErr w:type="spellStart"/>
      <w:r w:rsidRPr="004F4BAF">
        <w:rPr>
          <w:rFonts w:ascii="Times New Roman" w:hAnsi="Times New Roman" w:cs="Times New Roman"/>
        </w:rPr>
        <w:t>tapi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memperbaiki</w:t>
      </w:r>
      <w:proofErr w:type="spellEnd"/>
      <w:r w:rsidRPr="004F4BAF">
        <w:rPr>
          <w:rFonts w:ascii="Times New Roman" w:hAnsi="Times New Roman" w:cs="Times New Roman"/>
        </w:rPr>
        <w:t xml:space="preserve"> maintainability dan </w:t>
      </w:r>
      <w:proofErr w:type="spellStart"/>
      <w:r w:rsidRPr="004F4BAF">
        <w:rPr>
          <w:rFonts w:ascii="Times New Roman" w:hAnsi="Times New Roman" w:cs="Times New Roman"/>
        </w:rPr>
        <w:t>memenuhi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aturan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kualitas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18CC3681" w14:textId="13730701" w:rsidR="004F4BAF" w:rsidRPr="004F4BAF" w:rsidRDefault="004F4BAF" w:rsidP="004F4BAF">
      <w:pPr>
        <w:rPr>
          <w:rFonts w:ascii="Times New Roman" w:hAnsi="Times New Roman" w:cs="Times New Roman"/>
        </w:rPr>
      </w:pPr>
    </w:p>
    <w:p w14:paraId="6D53C26F" w14:textId="77777777" w:rsidR="004F4BAF" w:rsidRPr="004F4BAF" w:rsidRDefault="004F4BAF" w:rsidP="004F4BAF">
      <w:pPr>
        <w:rPr>
          <w:rFonts w:ascii="Times New Roman" w:hAnsi="Times New Roman" w:cs="Times New Roman"/>
          <w:b/>
          <w:bCs/>
        </w:rPr>
      </w:pPr>
      <w:r w:rsidRPr="004F4BAF">
        <w:rPr>
          <w:rFonts w:ascii="Times New Roman" w:hAnsi="Times New Roman" w:cs="Times New Roman"/>
          <w:b/>
          <w:bCs/>
        </w:rPr>
        <w:t>D. Define a constant instead of duplicating this literal "========================================" 5 times.</w:t>
      </w:r>
    </w:p>
    <w:p w14:paraId="415718C8" w14:textId="77777777" w:rsidR="004F4BAF" w:rsidRPr="004F4BAF" w:rsidRDefault="004F4BAF" w:rsidP="004F4B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Issue:</w:t>
      </w:r>
      <w:r w:rsidRPr="004F4BAF">
        <w:rPr>
          <w:rFonts w:ascii="Times New Roman" w:hAnsi="Times New Roman" w:cs="Times New Roman"/>
        </w:rPr>
        <w:t xml:space="preserve"> Baris </w:t>
      </w:r>
      <w:proofErr w:type="spellStart"/>
      <w:r w:rsidRPr="004F4BAF">
        <w:rPr>
          <w:rFonts w:ascii="Times New Roman" w:hAnsi="Times New Roman" w:cs="Times New Roman"/>
        </w:rPr>
        <w:t>pembatas</w:t>
      </w:r>
      <w:proofErr w:type="spellEnd"/>
      <w:r w:rsidRPr="004F4BAF">
        <w:rPr>
          <w:rFonts w:ascii="Times New Roman" w:hAnsi="Times New Roman" w:cs="Times New Roman"/>
        </w:rPr>
        <w:t xml:space="preserve"> (line separator visual) </w:t>
      </w:r>
      <w:proofErr w:type="spellStart"/>
      <w:r w:rsidRPr="004F4BAF">
        <w:rPr>
          <w:rFonts w:ascii="Times New Roman" w:hAnsi="Times New Roman" w:cs="Times New Roman"/>
        </w:rPr>
        <w:t>muncul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berulang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455E7F42" w14:textId="77777777" w:rsidR="004F4BAF" w:rsidRPr="004F4BAF" w:rsidRDefault="004F4BAF" w:rsidP="004F4BA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Perubahan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Tambah</w:t>
      </w:r>
      <w:proofErr w:type="spellEnd"/>
      <w:r w:rsidRPr="004F4BAF">
        <w:rPr>
          <w:rFonts w:ascii="Times New Roman" w:hAnsi="Times New Roman" w:cs="Times New Roman"/>
        </w:rPr>
        <w:t xml:space="preserve"> LINE_SEPARATOR constant dan </w:t>
      </w:r>
      <w:proofErr w:type="spellStart"/>
      <w:r w:rsidRPr="004F4BAF">
        <w:rPr>
          <w:rFonts w:ascii="Times New Roman" w:hAnsi="Times New Roman" w:cs="Times New Roman"/>
        </w:rPr>
        <w:t>pakai</w:t>
      </w:r>
      <w:proofErr w:type="spellEnd"/>
      <w:r w:rsidRPr="004F4BAF">
        <w:rPr>
          <w:rFonts w:ascii="Times New Roman" w:hAnsi="Times New Roman" w:cs="Times New Roman"/>
        </w:rPr>
        <w:t xml:space="preserve"> di </w:t>
      </w:r>
      <w:proofErr w:type="spellStart"/>
      <w:r w:rsidRPr="004F4BAF">
        <w:rPr>
          <w:rFonts w:ascii="Times New Roman" w:hAnsi="Times New Roman" w:cs="Times New Roman"/>
        </w:rPr>
        <w:t>generateStrukData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5544CF35" w14:textId="77777777" w:rsidR="004F4BAF" w:rsidRPr="004F4BAF" w:rsidRDefault="004F4BAF" w:rsidP="004F4B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Alasan:</w:t>
      </w:r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Konsistensi</w:t>
      </w:r>
      <w:proofErr w:type="spellEnd"/>
      <w:r w:rsidRPr="004F4BAF">
        <w:rPr>
          <w:rFonts w:ascii="Times New Roman" w:hAnsi="Times New Roman" w:cs="Times New Roman"/>
        </w:rPr>
        <w:t xml:space="preserve">, </w:t>
      </w:r>
      <w:proofErr w:type="spellStart"/>
      <w:r w:rsidRPr="004F4BAF">
        <w:rPr>
          <w:rFonts w:ascii="Times New Roman" w:hAnsi="Times New Roman" w:cs="Times New Roman"/>
        </w:rPr>
        <w:t>memudahkan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perubahan</w:t>
      </w:r>
      <w:proofErr w:type="spellEnd"/>
      <w:r w:rsidRPr="004F4BAF">
        <w:rPr>
          <w:rFonts w:ascii="Times New Roman" w:hAnsi="Times New Roman" w:cs="Times New Roman"/>
        </w:rPr>
        <w:t xml:space="preserve"> layout </w:t>
      </w:r>
      <w:proofErr w:type="spellStart"/>
      <w:r w:rsidRPr="004F4BAF">
        <w:rPr>
          <w:rFonts w:ascii="Times New Roman" w:hAnsi="Times New Roman" w:cs="Times New Roman"/>
        </w:rPr>
        <w:t>struk</w:t>
      </w:r>
      <w:proofErr w:type="spellEnd"/>
      <w:r w:rsidRPr="004F4BAF">
        <w:rPr>
          <w:rFonts w:ascii="Times New Roman" w:hAnsi="Times New Roman" w:cs="Times New Roman"/>
        </w:rPr>
        <w:t xml:space="preserve"> di </w:t>
      </w:r>
      <w:proofErr w:type="spellStart"/>
      <w:r w:rsidRPr="004F4BAF">
        <w:rPr>
          <w:rFonts w:ascii="Times New Roman" w:hAnsi="Times New Roman" w:cs="Times New Roman"/>
        </w:rPr>
        <w:t>satu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tempat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4BCE01FD" w14:textId="77777777" w:rsidR="004F4BAF" w:rsidRPr="004F4BAF" w:rsidRDefault="004F4BAF" w:rsidP="004F4BA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Dampak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  <w:r w:rsidRPr="004F4BAF">
        <w:rPr>
          <w:rFonts w:ascii="Times New Roman" w:hAnsi="Times New Roman" w:cs="Times New Roman"/>
        </w:rPr>
        <w:t xml:space="preserve"> Struk </w:t>
      </w:r>
      <w:proofErr w:type="spellStart"/>
      <w:r w:rsidRPr="004F4BAF">
        <w:rPr>
          <w:rFonts w:ascii="Times New Roman" w:hAnsi="Times New Roman" w:cs="Times New Roman"/>
        </w:rPr>
        <w:t>masih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sama</w:t>
      </w:r>
      <w:proofErr w:type="spellEnd"/>
      <w:r w:rsidRPr="004F4BAF">
        <w:rPr>
          <w:rFonts w:ascii="Times New Roman" w:hAnsi="Times New Roman" w:cs="Times New Roman"/>
        </w:rPr>
        <w:t xml:space="preserve">, </w:t>
      </w:r>
      <w:proofErr w:type="spellStart"/>
      <w:r w:rsidRPr="004F4BAF">
        <w:rPr>
          <w:rFonts w:ascii="Times New Roman" w:hAnsi="Times New Roman" w:cs="Times New Roman"/>
        </w:rPr>
        <w:t>tapi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kode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lebih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bersih</w:t>
      </w:r>
      <w:proofErr w:type="spellEnd"/>
      <w:r w:rsidRPr="004F4BAF">
        <w:rPr>
          <w:rFonts w:ascii="Times New Roman" w:hAnsi="Times New Roman" w:cs="Times New Roman"/>
        </w:rPr>
        <w:t>.</w:t>
      </w:r>
    </w:p>
    <w:p w14:paraId="392F29AB" w14:textId="0C863384" w:rsidR="004F4BAF" w:rsidRPr="004F4BAF" w:rsidRDefault="004F4BAF" w:rsidP="004F4BAF">
      <w:pPr>
        <w:rPr>
          <w:rFonts w:ascii="Times New Roman" w:hAnsi="Times New Roman" w:cs="Times New Roman"/>
        </w:rPr>
      </w:pPr>
    </w:p>
    <w:p w14:paraId="615E4808" w14:textId="77777777" w:rsidR="004F4BAF" w:rsidRPr="004F4BAF" w:rsidRDefault="004F4BAF" w:rsidP="004F4BAF">
      <w:pPr>
        <w:rPr>
          <w:rFonts w:ascii="Times New Roman" w:hAnsi="Times New Roman" w:cs="Times New Roman"/>
          <w:b/>
          <w:bCs/>
        </w:rPr>
      </w:pPr>
      <w:r w:rsidRPr="004F4BAF">
        <w:rPr>
          <w:rFonts w:ascii="Times New Roman" w:hAnsi="Times New Roman" w:cs="Times New Roman"/>
          <w:b/>
          <w:bCs/>
        </w:rPr>
        <w:t>E. %n should be used in place of \n to produce the platform-specific line separator.</w:t>
      </w:r>
    </w:p>
    <w:p w14:paraId="78FE3C9C" w14:textId="77777777" w:rsidR="004F4BAF" w:rsidRPr="004F4BAF" w:rsidRDefault="004F4BAF" w:rsidP="004F4B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Issue:</w:t>
      </w:r>
      <w:r w:rsidRPr="004F4BAF">
        <w:rPr>
          <w:rFonts w:ascii="Times New Roman" w:hAnsi="Times New Roman" w:cs="Times New Roman"/>
        </w:rPr>
        <w:t xml:space="preserve"> Banyak </w:t>
      </w:r>
      <w:proofErr w:type="spellStart"/>
      <w:r w:rsidRPr="004F4BAF">
        <w:rPr>
          <w:rFonts w:ascii="Times New Roman" w:hAnsi="Times New Roman" w:cs="Times New Roman"/>
        </w:rPr>
        <w:t>penggunaan</w:t>
      </w:r>
      <w:proofErr w:type="spellEnd"/>
      <w:r w:rsidRPr="004F4BAF">
        <w:rPr>
          <w:rFonts w:ascii="Times New Roman" w:hAnsi="Times New Roman" w:cs="Times New Roman"/>
        </w:rPr>
        <w:t xml:space="preserve"> \n di </w:t>
      </w:r>
      <w:proofErr w:type="spellStart"/>
      <w:r w:rsidRPr="004F4BAF">
        <w:rPr>
          <w:rFonts w:ascii="Times New Roman" w:hAnsi="Times New Roman" w:cs="Times New Roman"/>
        </w:rPr>
        <w:t>String.format</w:t>
      </w:r>
      <w:proofErr w:type="spellEnd"/>
      <w:r w:rsidRPr="004F4BAF">
        <w:rPr>
          <w:rFonts w:ascii="Times New Roman" w:hAnsi="Times New Roman" w:cs="Times New Roman"/>
        </w:rPr>
        <w:t xml:space="preserve">(...) </w:t>
      </w:r>
      <w:proofErr w:type="spellStart"/>
      <w:r w:rsidRPr="004F4BAF">
        <w:rPr>
          <w:rFonts w:ascii="Times New Roman" w:hAnsi="Times New Roman" w:cs="Times New Roman"/>
        </w:rPr>
        <w:t>atau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gramStart"/>
      <w:r w:rsidRPr="004F4BAF">
        <w:rPr>
          <w:rFonts w:ascii="Times New Roman" w:hAnsi="Times New Roman" w:cs="Times New Roman"/>
        </w:rPr>
        <w:t>append(</w:t>
      </w:r>
      <w:proofErr w:type="gramEnd"/>
      <w:r w:rsidRPr="004F4BAF">
        <w:rPr>
          <w:rFonts w:ascii="Times New Roman" w:hAnsi="Times New Roman" w:cs="Times New Roman"/>
        </w:rPr>
        <w:t xml:space="preserve">"...\n"). \n </w:t>
      </w:r>
      <w:proofErr w:type="spellStart"/>
      <w:r w:rsidRPr="004F4BAF">
        <w:rPr>
          <w:rFonts w:ascii="Times New Roman" w:hAnsi="Times New Roman" w:cs="Times New Roman"/>
        </w:rPr>
        <w:t>tidak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menjamin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kompatibilitas</w:t>
      </w:r>
      <w:proofErr w:type="spellEnd"/>
      <w:r w:rsidRPr="004F4BAF">
        <w:rPr>
          <w:rFonts w:ascii="Times New Roman" w:hAnsi="Times New Roman" w:cs="Times New Roman"/>
        </w:rPr>
        <w:t xml:space="preserve"> newline pada Windows (\r\n) vs Unix (\n).</w:t>
      </w:r>
    </w:p>
    <w:p w14:paraId="4C68277B" w14:textId="77777777" w:rsidR="004F4BAF" w:rsidRPr="004F4BAF" w:rsidRDefault="004F4BAF" w:rsidP="004F4BA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Perubahan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</w:p>
    <w:p w14:paraId="52BF686F" w14:textId="77777777" w:rsidR="004F4BAF" w:rsidRPr="004F4BAF" w:rsidRDefault="004F4BAF" w:rsidP="004F4BA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</w:rPr>
        <w:t xml:space="preserve">Di </w:t>
      </w:r>
      <w:proofErr w:type="spellStart"/>
      <w:r w:rsidRPr="004F4BAF">
        <w:rPr>
          <w:rFonts w:ascii="Times New Roman" w:hAnsi="Times New Roman" w:cs="Times New Roman"/>
        </w:rPr>
        <w:t>String.format</w:t>
      </w:r>
      <w:proofErr w:type="spellEnd"/>
      <w:r w:rsidRPr="004F4BAF">
        <w:rPr>
          <w:rFonts w:ascii="Times New Roman" w:hAnsi="Times New Roman" w:cs="Times New Roman"/>
        </w:rPr>
        <w:t xml:space="preserve">() </w:t>
      </w:r>
      <w:proofErr w:type="spellStart"/>
      <w:r w:rsidRPr="004F4BAF">
        <w:rPr>
          <w:rFonts w:ascii="Times New Roman" w:hAnsi="Times New Roman" w:cs="Times New Roman"/>
        </w:rPr>
        <w:t>ganti</w:t>
      </w:r>
      <w:proofErr w:type="spellEnd"/>
      <w:r w:rsidRPr="004F4BAF">
        <w:rPr>
          <w:rFonts w:ascii="Times New Roman" w:hAnsi="Times New Roman" w:cs="Times New Roman"/>
        </w:rPr>
        <w:t xml:space="preserve"> \n </w:t>
      </w:r>
      <w:proofErr w:type="spellStart"/>
      <w:r w:rsidRPr="004F4BAF">
        <w:rPr>
          <w:rFonts w:ascii="Times New Roman" w:hAnsi="Times New Roman" w:cs="Times New Roman"/>
        </w:rPr>
        <w:t>menjadi</w:t>
      </w:r>
      <w:proofErr w:type="spellEnd"/>
      <w:r w:rsidRPr="004F4BAF">
        <w:rPr>
          <w:rFonts w:ascii="Times New Roman" w:hAnsi="Times New Roman" w:cs="Times New Roman"/>
        </w:rPr>
        <w:t xml:space="preserve"> %n (</w:t>
      </w:r>
      <w:proofErr w:type="spellStart"/>
      <w:r w:rsidRPr="004F4BAF">
        <w:rPr>
          <w:rFonts w:ascii="Times New Roman" w:hAnsi="Times New Roman" w:cs="Times New Roman"/>
        </w:rPr>
        <w:t>sebagai</w:t>
      </w:r>
      <w:proofErr w:type="spellEnd"/>
      <w:r w:rsidRPr="004F4BAF">
        <w:rPr>
          <w:rFonts w:ascii="Times New Roman" w:hAnsi="Times New Roman" w:cs="Times New Roman"/>
        </w:rPr>
        <w:t xml:space="preserve"> placeholder platform-specific newline).</w:t>
      </w:r>
    </w:p>
    <w:p w14:paraId="1416407F" w14:textId="77777777" w:rsidR="004F4BAF" w:rsidRPr="004F4BAF" w:rsidRDefault="004F4BAF" w:rsidP="004F4BAF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</w:rPr>
        <w:t>Untuk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StringBuilder.append</w:t>
      </w:r>
      <w:proofErr w:type="spellEnd"/>
      <w:r w:rsidRPr="004F4BAF">
        <w:rPr>
          <w:rFonts w:ascii="Times New Roman" w:hAnsi="Times New Roman" w:cs="Times New Roman"/>
        </w:rPr>
        <w:t xml:space="preserve">(...) </w:t>
      </w:r>
      <w:proofErr w:type="spellStart"/>
      <w:r w:rsidRPr="004F4BAF">
        <w:rPr>
          <w:rFonts w:ascii="Times New Roman" w:hAnsi="Times New Roman" w:cs="Times New Roman"/>
        </w:rPr>
        <w:t>ganti</w:t>
      </w:r>
      <w:proofErr w:type="spellEnd"/>
      <w:r w:rsidRPr="004F4BAF">
        <w:rPr>
          <w:rFonts w:ascii="Times New Roman" w:hAnsi="Times New Roman" w:cs="Times New Roman"/>
        </w:rPr>
        <w:t xml:space="preserve"> "\n" </w:t>
      </w:r>
      <w:proofErr w:type="spellStart"/>
      <w:proofErr w:type="gramStart"/>
      <w:r w:rsidRPr="004F4BAF">
        <w:rPr>
          <w:rFonts w:ascii="Times New Roman" w:hAnsi="Times New Roman" w:cs="Times New Roman"/>
        </w:rPr>
        <w:t>dengan</w:t>
      </w:r>
      <w:proofErr w:type="spellEnd"/>
      <w:r w:rsidRPr="004F4BAF">
        <w:rPr>
          <w:rFonts w:ascii="Times New Roman" w:hAnsi="Times New Roman" w:cs="Times New Roman"/>
        </w:rPr>
        <w:t xml:space="preserve"> .append</w:t>
      </w:r>
      <w:proofErr w:type="gramEnd"/>
      <w:r w:rsidRPr="004F4BAF">
        <w:rPr>
          <w:rFonts w:ascii="Times New Roman" w:hAnsi="Times New Roman" w:cs="Times New Roman"/>
        </w:rPr>
        <w:t>(</w:t>
      </w:r>
      <w:proofErr w:type="spellStart"/>
      <w:r w:rsidRPr="004F4BAF">
        <w:rPr>
          <w:rFonts w:ascii="Times New Roman" w:hAnsi="Times New Roman" w:cs="Times New Roman"/>
        </w:rPr>
        <w:t>System.lineSeparator</w:t>
      </w:r>
      <w:proofErr w:type="spellEnd"/>
      <w:r w:rsidRPr="004F4BAF">
        <w:rPr>
          <w:rFonts w:ascii="Times New Roman" w:hAnsi="Times New Roman" w:cs="Times New Roman"/>
        </w:rPr>
        <w:t>()).</w:t>
      </w:r>
    </w:p>
    <w:p w14:paraId="34B4F745" w14:textId="77777777" w:rsidR="004F4BAF" w:rsidRPr="004F4BAF" w:rsidRDefault="004F4BAF" w:rsidP="004F4B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4BAF">
        <w:rPr>
          <w:rFonts w:ascii="Times New Roman" w:hAnsi="Times New Roman" w:cs="Times New Roman"/>
          <w:b/>
          <w:bCs/>
        </w:rPr>
        <w:t>Alasan:</w:t>
      </w:r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String.format</w:t>
      </w:r>
      <w:proofErr w:type="spellEnd"/>
      <w:r w:rsidRPr="004F4BAF">
        <w:rPr>
          <w:rFonts w:ascii="Times New Roman" w:hAnsi="Times New Roman" w:cs="Times New Roman"/>
        </w:rPr>
        <w:t xml:space="preserve">(..., "%n") dan </w:t>
      </w:r>
      <w:proofErr w:type="spellStart"/>
      <w:r w:rsidRPr="004F4BAF">
        <w:rPr>
          <w:rFonts w:ascii="Times New Roman" w:hAnsi="Times New Roman" w:cs="Times New Roman"/>
        </w:rPr>
        <w:t>System.lineSeparator</w:t>
      </w:r>
      <w:proofErr w:type="spellEnd"/>
      <w:r w:rsidRPr="004F4BAF">
        <w:rPr>
          <w:rFonts w:ascii="Times New Roman" w:hAnsi="Times New Roman" w:cs="Times New Roman"/>
        </w:rPr>
        <w:t xml:space="preserve">() </w:t>
      </w:r>
      <w:proofErr w:type="spellStart"/>
      <w:r w:rsidRPr="004F4BAF">
        <w:rPr>
          <w:rFonts w:ascii="Times New Roman" w:hAnsi="Times New Roman" w:cs="Times New Roman"/>
        </w:rPr>
        <w:t>menyesuaikan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dengan</w:t>
      </w:r>
      <w:proofErr w:type="spellEnd"/>
      <w:r w:rsidRPr="004F4BAF">
        <w:rPr>
          <w:rFonts w:ascii="Times New Roman" w:hAnsi="Times New Roman" w:cs="Times New Roman"/>
        </w:rPr>
        <w:t xml:space="preserve"> OS. Ini </w:t>
      </w:r>
      <w:proofErr w:type="spellStart"/>
      <w:r w:rsidRPr="004F4BAF">
        <w:rPr>
          <w:rFonts w:ascii="Times New Roman" w:hAnsi="Times New Roman" w:cs="Times New Roman"/>
        </w:rPr>
        <w:t>menghindari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potensi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masalah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tampilan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struk</w:t>
      </w:r>
      <w:proofErr w:type="spellEnd"/>
      <w:r w:rsidRPr="004F4BAF">
        <w:rPr>
          <w:rFonts w:ascii="Times New Roman" w:hAnsi="Times New Roman" w:cs="Times New Roman"/>
        </w:rPr>
        <w:t xml:space="preserve"> di Windows vs Linux.</w:t>
      </w:r>
    </w:p>
    <w:p w14:paraId="58E88670" w14:textId="49924C4E" w:rsidR="00511DD6" w:rsidRDefault="004F4BAF" w:rsidP="004F4BA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F4BAF">
        <w:rPr>
          <w:rFonts w:ascii="Times New Roman" w:hAnsi="Times New Roman" w:cs="Times New Roman"/>
          <w:b/>
          <w:bCs/>
        </w:rPr>
        <w:t>Dampak</w:t>
      </w:r>
      <w:proofErr w:type="spellEnd"/>
      <w:r w:rsidRPr="004F4BAF">
        <w:rPr>
          <w:rFonts w:ascii="Times New Roman" w:hAnsi="Times New Roman" w:cs="Times New Roman"/>
          <w:b/>
          <w:bCs/>
        </w:rPr>
        <w:t>:</w:t>
      </w:r>
      <w:r w:rsidRPr="004F4BAF">
        <w:rPr>
          <w:rFonts w:ascii="Times New Roman" w:hAnsi="Times New Roman" w:cs="Times New Roman"/>
        </w:rPr>
        <w:t xml:space="preserve"> Struk yang </w:t>
      </w:r>
      <w:proofErr w:type="spellStart"/>
      <w:r w:rsidRPr="004F4BAF">
        <w:rPr>
          <w:rFonts w:ascii="Times New Roman" w:hAnsi="Times New Roman" w:cs="Times New Roman"/>
        </w:rPr>
        <w:t>dicetak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ke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JTextArea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akan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memiliki</w:t>
      </w:r>
      <w:proofErr w:type="spellEnd"/>
      <w:r w:rsidRPr="004F4BAF">
        <w:rPr>
          <w:rFonts w:ascii="Times New Roman" w:hAnsi="Times New Roman" w:cs="Times New Roman"/>
        </w:rPr>
        <w:t xml:space="preserve"> newline yang </w:t>
      </w:r>
      <w:proofErr w:type="spellStart"/>
      <w:r w:rsidRPr="004F4BAF">
        <w:rPr>
          <w:rFonts w:ascii="Times New Roman" w:hAnsi="Times New Roman" w:cs="Times New Roman"/>
        </w:rPr>
        <w:t>benar</w:t>
      </w:r>
      <w:proofErr w:type="spellEnd"/>
      <w:r w:rsidRPr="004F4BAF">
        <w:rPr>
          <w:rFonts w:ascii="Times New Roman" w:hAnsi="Times New Roman" w:cs="Times New Roman"/>
        </w:rPr>
        <w:t xml:space="preserve"> pada OS yang </w:t>
      </w:r>
      <w:proofErr w:type="spellStart"/>
      <w:r w:rsidRPr="004F4BAF">
        <w:rPr>
          <w:rFonts w:ascii="Times New Roman" w:hAnsi="Times New Roman" w:cs="Times New Roman"/>
        </w:rPr>
        <w:t>bersangkutan</w:t>
      </w:r>
      <w:proofErr w:type="spellEnd"/>
      <w:r w:rsidRPr="004F4BAF">
        <w:rPr>
          <w:rFonts w:ascii="Times New Roman" w:hAnsi="Times New Roman" w:cs="Times New Roman"/>
        </w:rPr>
        <w:t xml:space="preserve">. Tidak </w:t>
      </w:r>
      <w:proofErr w:type="spellStart"/>
      <w:r w:rsidRPr="004F4BAF">
        <w:rPr>
          <w:rFonts w:ascii="Times New Roman" w:hAnsi="Times New Roman" w:cs="Times New Roman"/>
        </w:rPr>
        <w:t>ada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perubahan</w:t>
      </w:r>
      <w:proofErr w:type="spellEnd"/>
      <w:r w:rsidRPr="004F4BAF">
        <w:rPr>
          <w:rFonts w:ascii="Times New Roman" w:hAnsi="Times New Roman" w:cs="Times New Roman"/>
        </w:rPr>
        <w:t xml:space="preserve"> pada </w:t>
      </w:r>
      <w:proofErr w:type="spellStart"/>
      <w:r w:rsidRPr="004F4BAF">
        <w:rPr>
          <w:rFonts w:ascii="Times New Roman" w:hAnsi="Times New Roman" w:cs="Times New Roman"/>
        </w:rPr>
        <w:t>isi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struk</w:t>
      </w:r>
      <w:proofErr w:type="spellEnd"/>
      <w:r w:rsidRPr="004F4BAF">
        <w:rPr>
          <w:rFonts w:ascii="Times New Roman" w:hAnsi="Times New Roman" w:cs="Times New Roman"/>
        </w:rPr>
        <w:t xml:space="preserve">, </w:t>
      </w:r>
      <w:proofErr w:type="spellStart"/>
      <w:r w:rsidRPr="004F4BAF">
        <w:rPr>
          <w:rFonts w:ascii="Times New Roman" w:hAnsi="Times New Roman" w:cs="Times New Roman"/>
        </w:rPr>
        <w:t>hanya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cara</w:t>
      </w:r>
      <w:proofErr w:type="spellEnd"/>
      <w:r w:rsidRPr="004F4BAF">
        <w:rPr>
          <w:rFonts w:ascii="Times New Roman" w:hAnsi="Times New Roman" w:cs="Times New Roman"/>
        </w:rPr>
        <w:t xml:space="preserve"> </w:t>
      </w:r>
      <w:proofErr w:type="spellStart"/>
      <w:r w:rsidRPr="004F4BAF">
        <w:rPr>
          <w:rFonts w:ascii="Times New Roman" w:hAnsi="Times New Roman" w:cs="Times New Roman"/>
        </w:rPr>
        <w:t>pembuatan</w:t>
      </w:r>
      <w:proofErr w:type="spellEnd"/>
      <w:r w:rsidRPr="004F4BAF">
        <w:rPr>
          <w:rFonts w:ascii="Times New Roman" w:hAnsi="Times New Roman" w:cs="Times New Roman"/>
        </w:rPr>
        <w:t xml:space="preserve"> newline.</w:t>
      </w:r>
    </w:p>
    <w:p w14:paraId="60669BD9" w14:textId="77777777" w:rsidR="004F4BAF" w:rsidRDefault="004F4BAF" w:rsidP="004F4B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B41B32" w14:textId="5DBBAD29" w:rsidR="004F4BAF" w:rsidRDefault="004F4BAF" w:rsidP="004F4B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Code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setelah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perbaiki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sonarqube</w:t>
      </w:r>
      <w:proofErr w:type="spellEnd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) :</w:t>
      </w:r>
      <w:proofErr w:type="gramEnd"/>
    </w:p>
    <w:p w14:paraId="1420E29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package code;</w:t>
      </w:r>
    </w:p>
    <w:p w14:paraId="4CA1B71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2F9A6F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import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java.awt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.*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6E87927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import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java.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text.NumberFormat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620A002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import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java.util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.Locale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34B4787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import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javax.swing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.*;</w:t>
      </w:r>
    </w:p>
    <w:p w14:paraId="0A7E2BB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import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javax.swing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.table.DefaultTableModel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25601E6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37BA9E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public class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KasirUI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extends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JFrame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{</w:t>
      </w:r>
    </w:p>
    <w:p w14:paraId="6A3254F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27F180C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Konstanta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yang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dipakai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berulang</w:t>
      </w:r>
      <w:proofErr w:type="spellEnd"/>
    </w:p>
    <w:p w14:paraId="76E673A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private static final String LINE_SEPARATOR = "========================================";</w:t>
      </w:r>
    </w:p>
    <w:p w14:paraId="01F10A8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private static final String TITLE_WARNING = "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Peringatan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";</w:t>
      </w:r>
    </w:p>
    <w:p w14:paraId="172D533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private static final String TITLE_ERROR = "Error";</w:t>
      </w:r>
    </w:p>
    <w:p w14:paraId="40DEB9C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static final String TITLE_CHECKOUT = "Checkout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Berhasil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";</w:t>
      </w:r>
    </w:p>
    <w:p w14:paraId="3B89F2B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63228A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Komponen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GUI</w:t>
      </w:r>
    </w:p>
    <w:p w14:paraId="3D4D9EE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JTable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65D4D0E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JTable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305F7D2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JTextField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qtyField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5A51C47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JLabel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0DEC08D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JLabel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labelPoints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331CE02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JTextArea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areaStruk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75CEFD4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DefaultTableModel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20D8260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DefaultTableModel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1F369C4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0D1708B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// Buttons -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simpan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sebagai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instance variables</w:t>
      </w:r>
    </w:p>
    <w:p w14:paraId="47B55C8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JButton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13AB3B9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JButton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btnHapus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2B19476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JButton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btnCheckout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03D4FB7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JButton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btnCetak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1CBF847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A4944E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// Format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mata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uang</w:t>
      </w:r>
    </w:p>
    <w:p w14:paraId="67E47DC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final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NumberFormat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currencyFormat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NumberFormat.getCurrencyInstance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(new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Locale(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"id", "ID"));</w:t>
      </w:r>
    </w:p>
    <w:p w14:paraId="43B9EF8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F268BF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// Data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untuk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terakhir</w:t>
      </w:r>
      <w:proofErr w:type="spellEnd"/>
    </w:p>
    <w:p w14:paraId="14D3997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String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strukTerakhir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"";</w:t>
      </w:r>
    </w:p>
    <w:p w14:paraId="14B2EF7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2F99EA3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public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KasirUI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3EBB4A7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initializeFrame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3223EB0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initializeComponents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26FC4FC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setupLayout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388E204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setupEventListeners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3F79DF9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setVisible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(true);</w:t>
      </w:r>
    </w:p>
    <w:p w14:paraId="4184B2B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1AC8520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11FE7CB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initializeFrame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6B03C44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setTitle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"GUI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Dzakir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Tsabit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- 241511071");</w:t>
      </w:r>
    </w:p>
    <w:p w14:paraId="0A8E00C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akses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yang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lebih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eksplisit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konstanta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exit</w:t>
      </w:r>
    </w:p>
    <w:p w14:paraId="04BFDD0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setDefaultCloseOperation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WindowConstants.EXIT_ON_CLOSE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4F8F4B7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setSize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900, 600);</w:t>
      </w:r>
    </w:p>
    <w:p w14:paraId="474F83C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setLocationRelativeTo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(null);</w:t>
      </w:r>
    </w:p>
    <w:p w14:paraId="507F37D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setLayout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3B8D348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3325E71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01ECCA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initializeComponents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489DC2B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Inisialisasi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produk</w:t>
      </w:r>
      <w:proofErr w:type="spellEnd"/>
    </w:p>
    <w:p w14:paraId="67449C9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String[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][]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dataProduk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{</w:t>
      </w:r>
    </w:p>
    <w:p w14:paraId="4E38DF3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{ "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P001", "Air Mineral 600ml", "3000" },</w:t>
      </w:r>
    </w:p>
    <w:p w14:paraId="76D92DC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{ "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P002", "Kopi Sachet", "5000" },</w:t>
      </w:r>
    </w:p>
    <w:p w14:paraId="04BF215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{ "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P003", "Roti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isi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", "8000" },</w:t>
      </w:r>
    </w:p>
    <w:p w14:paraId="336EB07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{ "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P004", "Snack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Keripik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", "6000" },</w:t>
      </w:r>
    </w:p>
    <w:p w14:paraId="387599D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{ "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P005", "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Minuman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Botol", "12000" }</w:t>
      </w:r>
    </w:p>
    <w:p w14:paraId="129C365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};</w:t>
      </w:r>
    </w:p>
    <w:p w14:paraId="0DDE2C0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String[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]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kolomProduk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{ "ID", "Nama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", "Harga (Rp)" };</w:t>
      </w:r>
    </w:p>
    <w:p w14:paraId="1F4CFD9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DefaultTableModel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dataProduk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kolomProduk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67AA326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@Override</w:t>
      </w:r>
    </w:p>
    <w:p w14:paraId="075D308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public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boolean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isCellEditable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int row, int column) {</w:t>
      </w:r>
    </w:p>
    <w:p w14:paraId="1D1B75F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return false; // Tidak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bisa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diedit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manual</w:t>
      </w:r>
    </w:p>
    <w:p w14:paraId="41899D8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}</w:t>
      </w:r>
    </w:p>
    <w:p w14:paraId="576C6C1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};</w:t>
      </w:r>
    </w:p>
    <w:p w14:paraId="757B0BA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JTable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0C7B4EC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tabelProduk.setSelectionMode(ListSelectionModel.SINGLE_SELECTION);</w:t>
      </w:r>
    </w:p>
    <w:p w14:paraId="7189EFD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3C3439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Inisialisasi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keranjang</w:t>
      </w:r>
      <w:proofErr w:type="spellEnd"/>
    </w:p>
    <w:p w14:paraId="0504666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String[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]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kolomKeranjang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{ "ID", "Nama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", "Qty", "Harga", "Subtotal" };</w:t>
      </w:r>
    </w:p>
    <w:p w14:paraId="14D9248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DefaultTableModel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kolomKeranjang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0) {</w:t>
      </w:r>
    </w:p>
    <w:p w14:paraId="695B483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@Override</w:t>
      </w:r>
    </w:p>
    <w:p w14:paraId="6DEDC1B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public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boolean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isCellEditable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int row, int column) {</w:t>
      </w:r>
    </w:p>
    <w:p w14:paraId="552D669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return false; // Tidak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bisa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diedit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manual</w:t>
      </w:r>
    </w:p>
    <w:p w14:paraId="49C68CD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}</w:t>
      </w:r>
    </w:p>
    <w:p w14:paraId="6116255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};</w:t>
      </w:r>
    </w:p>
    <w:p w14:paraId="29A26F0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JTable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5789B71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tabelKeranjang.setSelectionMode(ListSelectionModel.SINGLE_SELECTION);</w:t>
      </w:r>
    </w:p>
    <w:p w14:paraId="5941772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F85A4F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Inisialisasi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komponen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lainnya</w:t>
      </w:r>
      <w:proofErr w:type="spellEnd"/>
    </w:p>
    <w:p w14:paraId="051619E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qtyField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JTextField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"1", 5);</w:t>
      </w:r>
    </w:p>
    <w:p w14:paraId="3BEC970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JLabel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"Total: Rp 0");</w:t>
      </w:r>
    </w:p>
    <w:p w14:paraId="7E6A8E6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labelTotal.setFont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(new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Font(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"Segoe UI",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Font.BOLD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14));</w:t>
      </w:r>
    </w:p>
    <w:p w14:paraId="58E6F63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labelPoints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JLabel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"Points: 0");</w:t>
      </w:r>
    </w:p>
    <w:p w14:paraId="2F80775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areaStruk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JTextArea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8, 20);</w:t>
      </w:r>
    </w:p>
    <w:p w14:paraId="6E6E485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areaStruk.setEditable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(false);</w:t>
      </w:r>
    </w:p>
    <w:p w14:paraId="17DB5E9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areaStruk.setFont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(new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Font(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"Monospaced",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Font.PLAIN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11));</w:t>
      </w:r>
    </w:p>
    <w:p w14:paraId="55C7DCD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F6FB06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Inisialisasi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buttons</w:t>
      </w:r>
    </w:p>
    <w:p w14:paraId="2ACEE47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JButton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"Add to Cart");</w:t>
      </w:r>
    </w:p>
    <w:p w14:paraId="5E1E7D1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btnAdd.setBackground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Color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46, 204, 113));</w:t>
      </w:r>
    </w:p>
    <w:p w14:paraId="52B2DF5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btnAdd.setForeground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Color.black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332EAE4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btnAdd.setFocusPainted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(false);</w:t>
      </w:r>
    </w:p>
    <w:p w14:paraId="20DF961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C8D6C6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btnHapus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JButton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"Hapus Item");</w:t>
      </w:r>
    </w:p>
    <w:p w14:paraId="1883D3C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btnHapus.setBackground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Color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231, 76, 60));</w:t>
      </w:r>
    </w:p>
    <w:p w14:paraId="145F590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btnHapus.setForeground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Color.black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28E700B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btnHapus.setFocusPainted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(false);</w:t>
      </w:r>
    </w:p>
    <w:p w14:paraId="4113358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18F9A66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btnCheckout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JButton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("Checkout");</w:t>
      </w:r>
    </w:p>
    <w:p w14:paraId="3C72A5C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btnCheckout.setBackground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Color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52, 152, 219));</w:t>
      </w:r>
    </w:p>
    <w:p w14:paraId="154D7DC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btnCheckout.setForeground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Color.black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58DF42F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btnCheckout.setFocusPainted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(false);</w:t>
      </w:r>
    </w:p>
    <w:p w14:paraId="0819BBE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E4963A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btnCetak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JButton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"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Cetak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Struk");</w:t>
      </w:r>
    </w:p>
    <w:p w14:paraId="4080F15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btnCetak.setBackground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Color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155, 89, 182));</w:t>
      </w:r>
    </w:p>
    <w:p w14:paraId="2DB81B4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btnCetak.setForeground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Color.black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0AFB703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btnCetak.setFocusPainted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(false);</w:t>
      </w:r>
    </w:p>
    <w:p w14:paraId="6B0D171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703BCC2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1131B1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setupLayout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1502A94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mainPanel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GridLayout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(1, 2, 10, 0));</w:t>
      </w:r>
    </w:p>
    <w:p w14:paraId="2225E36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mainPanel.setBorder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BorderFactory.createEmptyBorder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(10, 10, 10, 10));</w:t>
      </w:r>
    </w:p>
    <w:p w14:paraId="2292175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9959F5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Panel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kiri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-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Produk</w:t>
      </w:r>
      <w:proofErr w:type="spellEnd"/>
    </w:p>
    <w:p w14:paraId="5C0FDFA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createPanelProduk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6803988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CFE655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Panel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kanan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-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Keranjang</w:t>
      </w:r>
      <w:proofErr w:type="spellEnd"/>
    </w:p>
    <w:p w14:paraId="76831B6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createPanelKeranjang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1EBEA22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1260398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mainPanel.add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108C4EE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mainPanel.add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71BAEF3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2B781D3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add(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mainPanel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BorderLayout.CENTER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3A06D4E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3323562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DADBA2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createPanelProduk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3CCBB17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panel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6D64757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panel.setBorder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BorderFactory.createTitledBorder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("Daftar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"));</w:t>
      </w:r>
    </w:p>
    <w:p w14:paraId="41FABEB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B72D80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JScrollPane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scrollProduk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JScrollPane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0FD6802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scrollProduk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BorderLayout.CENTER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33000CF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23FD8E8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Panel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kontrol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add</w:t>
      </w:r>
    </w:p>
    <w:p w14:paraId="5150EEF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FlowLayout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FlowLayout.LEFT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));</w:t>
      </w:r>
    </w:p>
    <w:p w14:paraId="28EC362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panelAdd.add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JLabel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("Qty:"));</w:t>
      </w:r>
    </w:p>
    <w:p w14:paraId="08E52C8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panelAdd.add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qtyField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5AEA657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panelAdd.add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6D43CDC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D39A6E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panelAdd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BorderLayout.SOUTH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07C3D51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ED2948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return panel;</w:t>
      </w:r>
    </w:p>
    <w:p w14:paraId="6F99736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6CEC5D2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2BF7AD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createPanelKeranjang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46D753F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panel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4DBCA20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panel.setBorder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BorderFactory.createTitledBorder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Belanja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"));</w:t>
      </w:r>
    </w:p>
    <w:p w14:paraId="58A130C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AD8FF4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JScrollPane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scrollKeranjang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JScrollPane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31C667D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scrollKeranjang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BorderLayout.CENTER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23897DA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CA6BA3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Panel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bawah</w:t>
      </w:r>
      <w:proofErr w:type="spellEnd"/>
    </w:p>
    <w:p w14:paraId="53420F6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panelBawah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285559A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D5D2BD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    // Panel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aksi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dan info</w:t>
      </w:r>
    </w:p>
    <w:p w14:paraId="2A67BE9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panelInfo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createPanelInfo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69072E1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3814CD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Panel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struk</w:t>
      </w:r>
      <w:proofErr w:type="spellEnd"/>
    </w:p>
    <w:p w14:paraId="226E2F1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createPanelStruk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78128FA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B1CE56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panelBawah.add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panelInfo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BorderLayout.NORTH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1E98CEF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panelBawah.add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panelStruk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BorderLayout.CENTER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6748EF5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413928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panelBawah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BorderLayout.SOUTH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2DE8694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81ACF5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return panel;</w:t>
      </w:r>
    </w:p>
    <w:p w14:paraId="4790DF3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1BD0646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24A87CF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createPanelInfo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6ECED66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panel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100378D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panel.setLayout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(new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BoxLayout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(panel,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BoxLayout.Y_AXIS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));</w:t>
      </w:r>
    </w:p>
    <w:p w14:paraId="703ED6A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panel.setBorder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BorderFactory.createEmptyBorder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(10, 10, 10, 10));</w:t>
      </w:r>
    </w:p>
    <w:p w14:paraId="35BD674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E30325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labelTotal.setAlignmentX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Component.CENTER_ALIGNMENT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5A08E14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labelPoints.setAlignmentX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Component.CENTER_ALIGNMENT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21B6D27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btnHapus.setAlignmentX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Component.CENTER_ALIGNMENT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7DB59E4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btnCheckout.setAlignmentX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Component.CENTER_ALIGNMENT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3B863C0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btnCetak.setAlignmentX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Component.CENTER_ALIGNMENT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27BA76F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773D7E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722F56E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labelPoints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1D265B9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Box.createRigidArea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(new Dimension(0, 10)));</w:t>
      </w:r>
    </w:p>
    <w:p w14:paraId="6393E6F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btnHapus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3C0FDC3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Box.createRigidArea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(new Dimension(0, 5)));</w:t>
      </w:r>
    </w:p>
    <w:p w14:paraId="4780A91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btnCheckout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2DE483A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Box.createRigidArea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(new Dimension(0, 5)));</w:t>
      </w:r>
    </w:p>
    <w:p w14:paraId="329C119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btnCetak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285A7E0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2A0CB2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return panel;</w:t>
      </w:r>
    </w:p>
    <w:p w14:paraId="5D9E420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1B57DC7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14B2680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createPanelStruk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1B4C918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panel =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JPanel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6376E2F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panel.setBorder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BorderFactory.createEmptyBorder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(10, 10, 10, 10));</w:t>
      </w:r>
    </w:p>
    <w:p w14:paraId="62EE2D8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JLabel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("Struk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Belanja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:"),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BorderLayout.NORTH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6655109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JScrollPane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scrollStruk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JScrollPane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areaStruk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686A89C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panel.add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scrollStruk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BorderLayout.CENTER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5A34B37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return panel;</w:t>
      </w:r>
    </w:p>
    <w:p w14:paraId="32D4E49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2C518BC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F6D44B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setupEventListeners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2DF1E30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Event listener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untuk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setiap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button</w:t>
      </w:r>
    </w:p>
    <w:p w14:paraId="339EF5A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btnAdd.addActionListener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(e -&gt;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handleAddToCart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));</w:t>
      </w:r>
    </w:p>
    <w:p w14:paraId="7443FD4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btnHapus.addActionListener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(e -&gt;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handleHapusItem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));</w:t>
      </w:r>
    </w:p>
    <w:p w14:paraId="6F57C02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btnCheckout.addActionListener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(e -&gt;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handleCheckout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));</w:t>
      </w:r>
    </w:p>
    <w:p w14:paraId="147305F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btnCetak.addActionListener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(e -&gt;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handleCetakStruk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));</w:t>
      </w:r>
    </w:p>
    <w:p w14:paraId="1BB882F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1084F3F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790AB2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handleAddToCart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64025E7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tabelProduk.getSelectedRow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();</w:t>
      </w:r>
    </w:p>
    <w:p w14:paraId="49EDF12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848AE9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if 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== -1) {</w:t>
      </w:r>
    </w:p>
    <w:p w14:paraId="275FDA9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JOptionPane.showMessageDialog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(this,</w:t>
      </w:r>
    </w:p>
    <w:p w14:paraId="23526C2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>                    "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Pilih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terlebih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dahulu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!",</w:t>
      </w:r>
    </w:p>
    <w:p w14:paraId="2C0B4FE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    TITLE_WARNING,</w:t>
      </w:r>
    </w:p>
    <w:p w14:paraId="4905654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JOptionPane.WARNING_MESSAGE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6F0B212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return;</w:t>
      </w:r>
    </w:p>
    <w:p w14:paraId="190365C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32654FE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3B7100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int qty;</w:t>
      </w:r>
    </w:p>
    <w:p w14:paraId="50EDF45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try {</w:t>
      </w:r>
    </w:p>
    <w:p w14:paraId="53C2AE4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qty 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Integer.parseInt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qtyField.getText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).trim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6EA5A8D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if (qty &lt;= 0) {</w:t>
      </w:r>
    </w:p>
    <w:p w14:paraId="644C583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throw new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NumberFormatException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5FE2054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}</w:t>
      </w:r>
    </w:p>
    <w:p w14:paraId="7CF1954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 catch 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NumberFormatException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e) {</w:t>
      </w:r>
    </w:p>
    <w:p w14:paraId="5AF9149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JOptionPane.showMessageDialog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(this,</w:t>
      </w:r>
    </w:p>
    <w:p w14:paraId="2096F30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"Masukkan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jumlah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yang valid 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angka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positif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)!",</w:t>
      </w:r>
    </w:p>
    <w:p w14:paraId="59F6A3D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    TITLE_ERROR,</w:t>
      </w:r>
    </w:p>
    <w:p w14:paraId="65F86DC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JOptionPane.ERROR_MESSAGE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06997DF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return;</w:t>
      </w:r>
    </w:p>
    <w:p w14:paraId="4981FF1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1B23DC1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9BF23D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String id = (String)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modelProduk.getValueAt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0);</w:t>
      </w:r>
    </w:p>
    <w:p w14:paraId="44CDCB0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String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nama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(String)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modelProduk.getValueAt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1);</w:t>
      </w:r>
    </w:p>
    <w:p w14:paraId="25F213E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harga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Integer.parseInt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((String)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modelProduk.getValueAt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2));</w:t>
      </w:r>
    </w:p>
    <w:p w14:paraId="52F12D6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0968792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addOrUpdateKeranjang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id,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nama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qty,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harga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07FC9CB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updateTotal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0115FB1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qtyField.setText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("1");</w:t>
      </w:r>
    </w:p>
    <w:p w14:paraId="434F7C6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5B6522D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1F73F3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addOrUpdateKeranjang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String id, String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nama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int qty, 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harga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154207E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Cek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apakah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sudah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ada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di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keranjang</w:t>
      </w:r>
      <w:proofErr w:type="spellEnd"/>
    </w:p>
    <w:p w14:paraId="21356B8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for (int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0;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&lt;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modelKeranjang.getRowCount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();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++) {</w:t>
      </w:r>
    </w:p>
    <w:p w14:paraId="196BE32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if 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0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).equals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(id)) {</w:t>
      </w:r>
    </w:p>
    <w:p w14:paraId="5AF539D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// Update qty dan subtotal</w:t>
      </w:r>
    </w:p>
    <w:p w14:paraId="0CB8A03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qtyLama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(int)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2);</w:t>
      </w:r>
    </w:p>
    <w:p w14:paraId="21E6E67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qtyBaru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qtyLama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+ qty;</w:t>
      </w:r>
    </w:p>
    <w:p w14:paraId="3223916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int subtotal 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qtyBaru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*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harga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198E358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FA7267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modelKeranjang.setValueAt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qtyBaru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2);</w:t>
      </w:r>
    </w:p>
    <w:p w14:paraId="4A7CBC6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modelKeranjang.setValueAt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(subtotal,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4);</w:t>
      </w:r>
    </w:p>
    <w:p w14:paraId="2E55061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return;</w:t>
      </w:r>
    </w:p>
    <w:p w14:paraId="0ED7D3E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}</w:t>
      </w:r>
    </w:p>
    <w:p w14:paraId="08E8670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56C5874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2E2B14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Tambah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produk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baru</w:t>
      </w:r>
      <w:proofErr w:type="spellEnd"/>
    </w:p>
    <w:p w14:paraId="7DB8343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int subtotal = qty *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harga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;</w:t>
      </w:r>
    </w:p>
    <w:p w14:paraId="1EB7A44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modelKeranjang.addRow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(new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Object[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] { id,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nama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, qty,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harga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subtotal });</w:t>
      </w:r>
    </w:p>
    <w:p w14:paraId="0627101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23A10E5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4AFB3C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handleHapusItem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1390145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tabelKeranjang.getSelectedRow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();</w:t>
      </w:r>
    </w:p>
    <w:p w14:paraId="1969E31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0E38CE4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if 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== -1) {</w:t>
      </w:r>
    </w:p>
    <w:p w14:paraId="344D6D9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JOptionPane.showMessageDialog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(this,</w:t>
      </w:r>
    </w:p>
    <w:p w14:paraId="19728C8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    "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Pilih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item yang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ingin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dihapus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!",</w:t>
      </w:r>
    </w:p>
    <w:p w14:paraId="5A86F4B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    TITLE_WARNING,</w:t>
      </w:r>
    </w:p>
    <w:p w14:paraId="06679F4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JOptionPane.WARNING_MESSAGE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5056052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return;</w:t>
      </w:r>
    </w:p>
    <w:p w14:paraId="0F0FFF3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73BE78E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D304DC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int confirm 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JOptionPane.showConfirmDialog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(this,</w:t>
      </w:r>
    </w:p>
    <w:p w14:paraId="7124461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"Hapus item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dari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?",</w:t>
      </w:r>
    </w:p>
    <w:p w14:paraId="17A2FF1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"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Konfirmasi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",</w:t>
      </w:r>
    </w:p>
    <w:p w14:paraId="6320B12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JOptionPane.YES_NO_OPTION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78390DE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FD7C7A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if (confirm ==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JOptionPane.YES_OPTION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54138FC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modelKeranjang.removeRow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selectedRow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0D7EFED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updateTotal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5C0421A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258BD47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0061C58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1E4652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handleCheckout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720A369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if 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modelKeranjang.getRowCount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 == 0) {</w:t>
      </w:r>
    </w:p>
    <w:p w14:paraId="0CDDB69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JOptionPane.showMessageDialog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(this,</w:t>
      </w:r>
    </w:p>
    <w:p w14:paraId="30B1C5F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    "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kosong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!",</w:t>
      </w:r>
    </w:p>
    <w:p w14:paraId="2F05A20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    TITLE_WARNING,</w:t>
      </w:r>
    </w:p>
    <w:p w14:paraId="0624B61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JOptionPane.WARNING_MESSAGE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496A4CE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return;</w:t>
      </w:r>
    </w:p>
    <w:p w14:paraId="0E14E46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528B1CE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DDFDF4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int total =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hitungTotal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50862E3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int points = total / 1000;</w:t>
      </w:r>
    </w:p>
    <w:p w14:paraId="46A8CCE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4C88AB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Simpan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data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untuk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struk</w:t>
      </w:r>
      <w:proofErr w:type="spellEnd"/>
    </w:p>
    <w:p w14:paraId="2C7F349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generateStrukData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total, points);</w:t>
      </w:r>
    </w:p>
    <w:p w14:paraId="2710C2E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912913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    String message =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String.format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</w:p>
    <w:p w14:paraId="68595DF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"Checkout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berhasil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!%</w:t>
      </w:r>
      <w:proofErr w:type="spellStart"/>
      <w:proofErr w:type="gramEnd"/>
      <w:r w:rsidRPr="004F4BAF">
        <w:rPr>
          <w:rFonts w:ascii="Cascadia Code" w:hAnsi="Cascadia Code" w:cs="Times New Roman"/>
          <w:sz w:val="24"/>
          <w:szCs w:val="24"/>
        </w:rPr>
        <w:t>n%nTotal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: %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s%nPoints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: %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d%n%nKeranjang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telah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dikosongkan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.",</w:t>
      </w:r>
    </w:p>
    <w:p w14:paraId="4775CF8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currencyFormat.format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(total),</w:t>
      </w:r>
    </w:p>
    <w:p w14:paraId="0DA733E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points);</w:t>
      </w:r>
    </w:p>
    <w:p w14:paraId="627DFD4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166B668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JOptionPane.showMessageDialog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(this,</w:t>
      </w:r>
    </w:p>
    <w:p w14:paraId="31488CE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message,</w:t>
      </w:r>
    </w:p>
    <w:p w14:paraId="47514CA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TITLE_CHECKOUT,</w:t>
      </w:r>
    </w:p>
    <w:p w14:paraId="14F7B13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JOptionPane.INFORMATION_MESSAGE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7D56441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17E767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//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Kosongkan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keranjang</w:t>
      </w:r>
      <w:proofErr w:type="spellEnd"/>
    </w:p>
    <w:p w14:paraId="1B93FD9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modelKeranjang.setRowCount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(0);</w:t>
      </w:r>
    </w:p>
    <w:p w14:paraId="17753B0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updateTotal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0766C1A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0C20076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3C8A4D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handleCetakStruk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03682B8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if 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strukTerakhir.isEmpty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 {</w:t>
      </w:r>
    </w:p>
    <w:p w14:paraId="4E5A19E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JOptionPane.showMessageDialog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(this,</w:t>
      </w:r>
    </w:p>
    <w:p w14:paraId="71A0A08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"Belum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ada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transaksi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yang di-checkout!",</w:t>
      </w:r>
    </w:p>
    <w:p w14:paraId="3A3B9E0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    TITLE_WARNING,</w:t>
      </w:r>
    </w:p>
    <w:p w14:paraId="1C297E7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JOptionPane.WARNING_MESSAGE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7EE600A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return;</w:t>
      </w:r>
    </w:p>
    <w:p w14:paraId="58B4344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14465C6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A531E9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areaStruk.setText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strukTerakhir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11C8DAB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617BC59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4574E2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updateTotal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045D048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int total =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hitungTotal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7F83A64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int points = total / 1000;</w:t>
      </w:r>
    </w:p>
    <w:p w14:paraId="788DE51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69A059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labelTotal.setText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("Total: " +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currencyFormat.format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(total));</w:t>
      </w:r>
    </w:p>
    <w:p w14:paraId="0DD60751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labelPoints.setText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("Points: " + points);</w:t>
      </w:r>
    </w:p>
    <w:p w14:paraId="66E3799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3FBC03B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2AE7ABB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int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hitungTotal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14B29D3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int total = 0;</w:t>
      </w:r>
    </w:p>
    <w:p w14:paraId="234505E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for (int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0;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&lt;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modelKeranjang.getRowCount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();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++) {</w:t>
      </w:r>
    </w:p>
    <w:p w14:paraId="29FFD24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total += (int)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4);</w:t>
      </w:r>
    </w:p>
    <w:p w14:paraId="5633789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0FA6F20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return total;</w:t>
      </w:r>
    </w:p>
    <w:p w14:paraId="12A0E6D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41C3B0B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0B5E958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private void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generateStrukData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int total, int points) {</w:t>
      </w:r>
    </w:p>
    <w:p w14:paraId="469B0EF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StringBuilder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struk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new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StringBuilder(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459B13E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(LINE_SEPARATOR).append(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6957081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("          TOKO DZAKIR TSABIT           ").append(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4ADD3FC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("           241511071                   ").append(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24E499B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(LINE_SEPARATOR).append(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70E92AC9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3C1B5B2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String.format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Tanggal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: %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s%n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",</w:t>
      </w:r>
    </w:p>
    <w:p w14:paraId="0084C40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java.time.LocalDateTime.now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)</w:t>
      </w:r>
    </w:p>
    <w:p w14:paraId="0060363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   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.format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java.time.format.DateTimeFormatter.ofPattern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("dd/MM/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yyyy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HH:mm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"))));</w:t>
      </w:r>
    </w:p>
    <w:p w14:paraId="060D1D1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(LINE_SEPARATOR).append(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4021244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2787E1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for (int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0;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&lt;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modelKeranjang.getRowCount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();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++) {</w:t>
      </w:r>
    </w:p>
    <w:p w14:paraId="738B130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 xml:space="preserve">            String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nama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(String)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1);</w:t>
      </w:r>
    </w:p>
    <w:p w14:paraId="39669E8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int qty = (int)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2);</w:t>
      </w:r>
    </w:p>
    <w:p w14:paraId="30DBB17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int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harga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(int)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3);</w:t>
      </w:r>
    </w:p>
    <w:p w14:paraId="77345D66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int subtotal = (int)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modelKeranjang.getValueAt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, 4);</w:t>
      </w:r>
    </w:p>
    <w:p w14:paraId="2EF0083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4978110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String.format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("%-25s%n",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nama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));</w:t>
      </w:r>
    </w:p>
    <w:p w14:paraId="1E330F3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String.format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  %d x %s = %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s%n%n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",</w:t>
      </w:r>
    </w:p>
    <w:p w14:paraId="27DB959C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    qty,</w:t>
      </w:r>
    </w:p>
    <w:p w14:paraId="2E07595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currencyFormat.format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harga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),</w:t>
      </w:r>
    </w:p>
    <w:p w14:paraId="6AFB260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currencyFormat.format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(subtotal)));</w:t>
      </w:r>
    </w:p>
    <w:p w14:paraId="3FEE1EE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2D24474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3CF53F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(LINE_SEPARATOR).append(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23D44CF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String.format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("TOTAL:              %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s%n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",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currencyFormat.format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(total)));</w:t>
      </w:r>
    </w:p>
    <w:p w14:paraId="229AA39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String.format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("POINTS:             %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d%n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", points));</w:t>
      </w:r>
    </w:p>
    <w:p w14:paraId="2181856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(LINE_SEPARATOR).append(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00E6D1A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("      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Terima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kasih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atas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kunjungan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     ").append(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3206A1DB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("                Anda!                  "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).append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437C1764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struk.append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(LINE_SEPARATOR).append(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System.lineSeparator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());</w:t>
      </w:r>
    </w:p>
    <w:p w14:paraId="0A9A2B9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5786E9F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strukTerakhir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=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struk.toString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();</w:t>
      </w:r>
    </w:p>
    <w:p w14:paraId="6DCA85B7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0D78A74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68B63AE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public static void </w:t>
      </w:r>
      <w:proofErr w:type="gramStart"/>
      <w:r w:rsidRPr="004F4BAF">
        <w:rPr>
          <w:rFonts w:ascii="Cascadia Code" w:hAnsi="Cascadia Code" w:cs="Times New Roman"/>
          <w:sz w:val="24"/>
          <w:szCs w:val="24"/>
        </w:rPr>
        <w:t>main(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 xml:space="preserve">String[]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args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 {</w:t>
      </w:r>
    </w:p>
    <w:p w14:paraId="31FF00F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lastRenderedPageBreak/>
        <w:t>        try {</w:t>
      </w:r>
    </w:p>
    <w:p w14:paraId="1ED4FB6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UIManager.setLookAndFeel(UIManager.getSystemLookAndFeelClassName());</w:t>
      </w:r>
    </w:p>
    <w:p w14:paraId="6BBD083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 catch (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ClassNotFoundException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|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InstantiationException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|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IllegalAccessException</w:t>
      </w:r>
      <w:proofErr w:type="spellEnd"/>
    </w:p>
    <w:p w14:paraId="4DF1EEF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|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UnsupportedLookAndFeelException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 xml:space="preserve"> e) {</w:t>
      </w:r>
    </w:p>
    <w:p w14:paraId="556A503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JOptionPane.showMessageDialog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(null,</w:t>
      </w:r>
    </w:p>
    <w:p w14:paraId="6A94A59F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"Error setting look and feel: " + 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e.getMessage</w:t>
      </w:r>
      <w:proofErr w:type="spellEnd"/>
      <w:proofErr w:type="gramEnd"/>
      <w:r w:rsidRPr="004F4BAF">
        <w:rPr>
          <w:rFonts w:ascii="Cascadia Code" w:hAnsi="Cascadia Code" w:cs="Times New Roman"/>
          <w:sz w:val="24"/>
          <w:szCs w:val="24"/>
        </w:rPr>
        <w:t>(),</w:t>
      </w:r>
    </w:p>
    <w:p w14:paraId="63A2BBD2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            TITLE_ERROR,</w:t>
      </w:r>
    </w:p>
    <w:p w14:paraId="750C592D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    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JOptionPane.ERROR_MESSAGE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);</w:t>
      </w:r>
    </w:p>
    <w:p w14:paraId="75C61725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    }</w:t>
      </w:r>
    </w:p>
    <w:p w14:paraId="4B72D3C3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0F32BA48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 xml:space="preserve">        </w:t>
      </w:r>
      <w:proofErr w:type="spellStart"/>
      <w:r w:rsidRPr="004F4BAF">
        <w:rPr>
          <w:rFonts w:ascii="Cascadia Code" w:hAnsi="Cascadia Code" w:cs="Times New Roman"/>
          <w:sz w:val="24"/>
          <w:szCs w:val="24"/>
        </w:rPr>
        <w:t>SwingUtilities.invokeLater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(</w:t>
      </w:r>
      <w:proofErr w:type="spellStart"/>
      <w:proofErr w:type="gramStart"/>
      <w:r w:rsidRPr="004F4BAF">
        <w:rPr>
          <w:rFonts w:ascii="Cascadia Code" w:hAnsi="Cascadia Code" w:cs="Times New Roman"/>
          <w:sz w:val="24"/>
          <w:szCs w:val="24"/>
        </w:rPr>
        <w:t>KasirUI</w:t>
      </w:r>
      <w:proofErr w:type="spellEnd"/>
      <w:r w:rsidRPr="004F4BAF">
        <w:rPr>
          <w:rFonts w:ascii="Cascadia Code" w:hAnsi="Cascadia Code" w:cs="Times New Roman"/>
          <w:sz w:val="24"/>
          <w:szCs w:val="24"/>
        </w:rPr>
        <w:t>::</w:t>
      </w:r>
      <w:proofErr w:type="gramEnd"/>
      <w:r w:rsidRPr="004F4BAF">
        <w:rPr>
          <w:rFonts w:ascii="Cascadia Code" w:hAnsi="Cascadia Code" w:cs="Times New Roman"/>
          <w:sz w:val="24"/>
          <w:szCs w:val="24"/>
        </w:rPr>
        <w:t>new);</w:t>
      </w:r>
    </w:p>
    <w:p w14:paraId="282118DA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    }</w:t>
      </w:r>
    </w:p>
    <w:p w14:paraId="18C31B9E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  <w:r w:rsidRPr="004F4BAF">
        <w:rPr>
          <w:rFonts w:ascii="Cascadia Code" w:hAnsi="Cascadia Code" w:cs="Times New Roman"/>
          <w:sz w:val="24"/>
          <w:szCs w:val="24"/>
        </w:rPr>
        <w:t>}</w:t>
      </w:r>
    </w:p>
    <w:p w14:paraId="10074DA0" w14:textId="77777777" w:rsidR="004F4BAF" w:rsidRPr="004F4BAF" w:rsidRDefault="004F4BAF" w:rsidP="004F4BAF">
      <w:pPr>
        <w:rPr>
          <w:rFonts w:ascii="Cascadia Code" w:hAnsi="Cascadia Code" w:cs="Times New Roman"/>
          <w:sz w:val="24"/>
          <w:szCs w:val="24"/>
        </w:rPr>
      </w:pPr>
    </w:p>
    <w:p w14:paraId="7ED10234" w14:textId="77777777" w:rsidR="004F4BAF" w:rsidRDefault="004F4BAF" w:rsidP="004F4BAF">
      <w:pPr>
        <w:rPr>
          <w:rFonts w:ascii="Times New Roman" w:hAnsi="Times New Roman" w:cs="Times New Roman"/>
          <w:sz w:val="24"/>
          <w:szCs w:val="24"/>
        </w:rPr>
      </w:pPr>
    </w:p>
    <w:p w14:paraId="1AFB0F8C" w14:textId="7D27FDF5" w:rsidR="004F4BAF" w:rsidRDefault="004F4BAF" w:rsidP="004F4B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SonarQube (fixed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) :</w:t>
      </w:r>
      <w:proofErr w:type="gramEnd"/>
    </w:p>
    <w:p w14:paraId="68B0F7B1" w14:textId="60416713" w:rsidR="004F4BAF" w:rsidRPr="004F4BAF" w:rsidRDefault="004F4BAF" w:rsidP="004F4B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4BA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81C1D71" wp14:editId="1B7F8B36">
            <wp:extent cx="5731510" cy="4732020"/>
            <wp:effectExtent l="0" t="0" r="2540" b="0"/>
            <wp:docPr id="101871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3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BAF" w:rsidRPr="004F4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2626B"/>
    <w:multiLevelType w:val="multilevel"/>
    <w:tmpl w:val="E1F4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87179"/>
    <w:multiLevelType w:val="multilevel"/>
    <w:tmpl w:val="F52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25375"/>
    <w:multiLevelType w:val="multilevel"/>
    <w:tmpl w:val="DC8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44263"/>
    <w:multiLevelType w:val="multilevel"/>
    <w:tmpl w:val="0CE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112AB"/>
    <w:multiLevelType w:val="multilevel"/>
    <w:tmpl w:val="A65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F6D82"/>
    <w:multiLevelType w:val="multilevel"/>
    <w:tmpl w:val="A566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80B2F"/>
    <w:multiLevelType w:val="multilevel"/>
    <w:tmpl w:val="96A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6682">
    <w:abstractNumId w:val="6"/>
  </w:num>
  <w:num w:numId="2" w16cid:durableId="1414083368">
    <w:abstractNumId w:val="0"/>
  </w:num>
  <w:num w:numId="3" w16cid:durableId="84495593">
    <w:abstractNumId w:val="2"/>
  </w:num>
  <w:num w:numId="4" w16cid:durableId="408427573">
    <w:abstractNumId w:val="3"/>
  </w:num>
  <w:num w:numId="5" w16cid:durableId="1642345950">
    <w:abstractNumId w:val="1"/>
  </w:num>
  <w:num w:numId="6" w16cid:durableId="900022532">
    <w:abstractNumId w:val="4"/>
  </w:num>
  <w:num w:numId="7" w16cid:durableId="2108694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91"/>
    <w:rsid w:val="00316620"/>
    <w:rsid w:val="004F4BAF"/>
    <w:rsid w:val="00511DD6"/>
    <w:rsid w:val="00A726FE"/>
    <w:rsid w:val="00E24BB9"/>
    <w:rsid w:val="00E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85322"/>
  <w15:chartTrackingRefBased/>
  <w15:docId w15:val="{6C1F0CC8-7898-4BA0-81D0-CD66A487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DD6"/>
    <w:rPr>
      <w:rFonts w:ascii="Calibri" w:eastAsia="Calibri" w:hAnsi="Calibri" w:cs="Calibri"/>
      <w:kern w:val="0"/>
      <w:lang w:eastAsia="en-ID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F4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6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%2011\Documents\Custom%20Office%20Templates\COVER-PRAKTIKU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COVER-PRAKTIKUM.dotx</Template>
  <TotalTime>52</TotalTime>
  <Pages>30</Pages>
  <Words>4695</Words>
  <Characters>26767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CHAT ffff</cp:lastModifiedBy>
  <cp:revision>1</cp:revision>
  <dcterms:created xsi:type="dcterms:W3CDTF">2025-11-13T04:05:00Z</dcterms:created>
  <dcterms:modified xsi:type="dcterms:W3CDTF">2025-11-13T04:57:00Z</dcterms:modified>
</cp:coreProperties>
</file>