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8592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LAPORAN PRAKTIKUM</w:t>
      </w:r>
    </w:p>
    <w:p w14:paraId="75F1D5CE" w14:textId="5BB2A8A7" w:rsidR="00511DD6" w:rsidRPr="00545B59" w:rsidRDefault="00D66D72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GUI JAVA POS</w:t>
      </w:r>
    </w:p>
    <w:p w14:paraId="59A4447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0DE329D4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EC85E04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7CB9B8A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91AE009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711B07B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CAC3827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5F2DF00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440528" wp14:editId="068684BC">
            <wp:extent cx="1781175" cy="2562225"/>
            <wp:effectExtent l="0" t="0" r="0" b="0"/>
            <wp:docPr id="1" name="image1.png" descr="Politeknik Negeri Bandung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liteknik Negeri Bandung - Wikipedia bahasa Indonesia, ensiklopedia beba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1CAA2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FA77533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648294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96362A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4CD6C4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7C09D9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369841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1FE2E78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F49749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Oleh:</w:t>
      </w:r>
    </w:p>
    <w:p w14:paraId="300A3A7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Dzakir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Tsabit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Asy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Syafiq (241511071)</w:t>
      </w:r>
    </w:p>
    <w:p w14:paraId="1370D16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6A1D1EEC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A3835C6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973D84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Program Studi D-3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4C3DE70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Politeknik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Negeri Bandung</w:t>
      </w:r>
    </w:p>
    <w:p w14:paraId="7DD5B8D5" w14:textId="24D00EEB" w:rsidR="00511DD6" w:rsidRDefault="00D66D72" w:rsidP="00511DD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04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11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2025</w:t>
      </w:r>
    </w:p>
    <w:p w14:paraId="118896E1" w14:textId="4010EE76" w:rsidR="00D66D72" w:rsidRDefault="00D66D7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4E405FC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5AC6527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merupakan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Java Swing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Tujuannya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simulasi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penjualan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mulai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pemilihan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hingga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pencetakan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belanja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memiliki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dua 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lengkap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Hapus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5556DE1" w14:textId="59487749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5066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Kode Program</w:t>
      </w:r>
    </w:p>
    <w:p w14:paraId="73B2DFE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 Program</w:t>
      </w:r>
    </w:p>
    <w:p w14:paraId="304475E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Kelas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mewarisi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JFrame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berfungsi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sebagai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utama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Pada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bagian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initializeFrame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ukuran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judul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layout,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lokasi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diatur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D6B5EB4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setTitle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jendela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B1D060B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setSize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menentukan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dimensi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37DA7FE" w14:textId="77777777" w:rsidR="00D66D72" w:rsidRPr="00D66D72" w:rsidRDefault="00D66D72" w:rsidP="00D66D72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setLayout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new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BorderLayout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())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membagi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40EC46D" w14:textId="487B6C8A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24D5C514" wp14:editId="6D7BFBE5">
            <wp:extent cx="5731510" cy="3815715"/>
            <wp:effectExtent l="0" t="0" r="2540" b="0"/>
            <wp:docPr id="16548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0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60F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4B9EB5A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daftar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Data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disimpan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array dua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dimensi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2AAA96C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String[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][]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dataProduk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= {</w:t>
      </w:r>
    </w:p>
    <w:p w14:paraId="0832561A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</w:t>
      </w: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{ "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P001", "Air Mineral 600ml", "3000" },</w:t>
      </w:r>
    </w:p>
    <w:p w14:paraId="0E1DC9F6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lastRenderedPageBreak/>
        <w:t xml:space="preserve">  </w:t>
      </w:r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{ "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P002", "Kopi Sachet", "5000" },</w:t>
      </w:r>
    </w:p>
    <w:p w14:paraId="27D9A3C8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...</w:t>
      </w:r>
    </w:p>
    <w:p w14:paraId="636CF916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};</w:t>
      </w:r>
    </w:p>
    <w:p w14:paraId="669C9B21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Lalu,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JTable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diubah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manual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meng-override:</w:t>
      </w:r>
    </w:p>
    <w:p w14:paraId="20F82E89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public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boolean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isCellEditable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(</w:t>
      </w:r>
      <w:proofErr w:type="gram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int row, int column) {</w:t>
      </w:r>
    </w:p>
    <w:p w14:paraId="6C1E06AC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return false;</w:t>
      </w:r>
    </w:p>
    <w:p w14:paraId="56F2EA92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</w:t>
      </w:r>
    </w:p>
    <w:p w14:paraId="401DC71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JTextField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memasukkan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Qty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)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7E737AB" w14:textId="2AF34ED3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7B167C04" wp14:editId="507B72E3">
            <wp:extent cx="3584777" cy="4449191"/>
            <wp:effectExtent l="0" t="0" r="0" b="8890"/>
            <wp:docPr id="12643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510" cy="44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4F9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Panel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</w:p>
    <w:p w14:paraId="19AC739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Panel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ditambahkan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belanja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kolom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7DA9896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ID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</w:p>
    <w:p w14:paraId="681C5F39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</w:p>
    <w:p w14:paraId="237DF868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(Qty)</w:t>
      </w:r>
    </w:p>
    <w:p w14:paraId="32AF7A6F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Harga</w:t>
      </w:r>
    </w:p>
    <w:p w14:paraId="10F8C733" w14:textId="77777777" w:rsidR="00D66D72" w:rsidRPr="00D66D72" w:rsidRDefault="00D66D72" w:rsidP="00D66D72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Subtotal</w:t>
      </w:r>
    </w:p>
    <w:p w14:paraId="32FE9EF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kolom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bersifat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non-editable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menjaga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dimanipulasi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DFEEF90" w14:textId="3D17390E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3EF49199" wp14:editId="690AAA80">
            <wp:extent cx="2856154" cy="3560064"/>
            <wp:effectExtent l="0" t="0" r="1905" b="2540"/>
            <wp:docPr id="6644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737" cy="3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47BE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Aksi dan Logika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48823B7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Bagian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mengatur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interaksi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72FE60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a. Add to Cart</w:t>
      </w:r>
    </w:p>
    <w:p w14:paraId="13984AF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mengambil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qtyField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Jika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jumlahnya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diupdate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bukan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ditambahkan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baris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4800CCA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b. Hapus Item</w:t>
      </w:r>
    </w:p>
    <w:p w14:paraId="4F778A48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Menghapus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baris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konfirmasi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800D16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c. Checkout</w:t>
      </w:r>
    </w:p>
    <w:p w14:paraId="126D85A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Menghitung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harga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perulangan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for:</w:t>
      </w:r>
    </w:p>
    <w:p w14:paraId="0EAD2479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for (int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= 0;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&lt;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modelKeranjang.getRowCount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();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++) {</w:t>
      </w:r>
    </w:p>
    <w:p w14:paraId="235CF067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 xml:space="preserve">  total += (int) 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modelKeranjang.getValueAt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(</w:t>
      </w:r>
      <w:proofErr w:type="spellStart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i</w:t>
      </w:r>
      <w:proofErr w:type="spellEnd"/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, 4);</w:t>
      </w:r>
    </w:p>
    <w:p w14:paraId="3F7F6CF8" w14:textId="77777777" w:rsidR="00D66D72" w:rsidRPr="00D66D72" w:rsidRDefault="00D66D72" w:rsidP="00D66D72">
      <w:pPr>
        <w:rPr>
          <w:rFonts w:ascii="Cascadia Code" w:eastAsia="Times New Roman" w:hAnsi="Cascadia Code" w:cs="Times New Roman"/>
          <w:bCs/>
          <w:sz w:val="24"/>
          <w:szCs w:val="24"/>
        </w:rPr>
      </w:pPr>
      <w:r w:rsidRPr="00D66D72">
        <w:rPr>
          <w:rFonts w:ascii="Cascadia Code" w:eastAsia="Times New Roman" w:hAnsi="Cascadia Code" w:cs="Times New Roman"/>
          <w:bCs/>
          <w:sz w:val="24"/>
          <w:szCs w:val="24"/>
        </w:rPr>
        <w:t>}</w:t>
      </w:r>
    </w:p>
    <w:p w14:paraId="16843FDC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dihitung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rumus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A92A5A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Rp 1000</w:t>
      </w:r>
    </w:p>
    <w:p w14:paraId="16E8C8A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Hasil total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tampil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label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Total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Points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lalu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dikosongkan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B65E310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Struk</w:t>
      </w:r>
    </w:p>
    <w:p w14:paraId="0EC4D274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ringkasan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terakhir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JTextArea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tersimpan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variabel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strukTerakhir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3981D2E" w14:textId="4C1A3964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menekan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719575" w14:textId="1D96F740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573497A" wp14:editId="2DB4EC1A">
            <wp:extent cx="3079750" cy="2051347"/>
            <wp:effectExtent l="0" t="0" r="6350" b="6350"/>
            <wp:docPr id="74455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386" cy="20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B17" w14:textId="307AAE7A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label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Total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Points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berubah</w:t>
      </w:r>
      <w:proofErr w:type="spellEnd"/>
    </w:p>
    <w:p w14:paraId="3ECBD85E" w14:textId="063F4220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00EF2AF" wp14:editId="6D1C4F11">
            <wp:extent cx="3695446" cy="2452440"/>
            <wp:effectExtent l="0" t="0" r="635" b="5080"/>
            <wp:docPr id="119963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3" cy="245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5C58" w14:textId="72123017" w:rsidR="00D66D72" w:rsidRDefault="00D66D72" w:rsidP="00D66D72">
      <w:pPr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Setelah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area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teks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bawah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878A0E4" w14:textId="11ECA7DC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EF06BE7" wp14:editId="311C1679">
            <wp:extent cx="4408678" cy="2921860"/>
            <wp:effectExtent l="0" t="0" r="0" b="0"/>
            <wp:docPr id="2001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919" cy="29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6C1" w14:textId="5F1FC875" w:rsid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Text :</w:t>
      </w:r>
      <w:proofErr w:type="gramEnd"/>
    </w:p>
    <w:p w14:paraId="066BBD9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6E54F83C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TOKO DZAKIR TSABIT           </w:t>
      </w:r>
    </w:p>
    <w:p w14:paraId="4CC4005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241511071                   </w:t>
      </w:r>
    </w:p>
    <w:p w14:paraId="164E1533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4C90083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Tanggal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 05/11/2025 15:24</w:t>
      </w:r>
    </w:p>
    <w:p w14:paraId="4C97F2C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7C49C376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DC79C8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Snack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Keripik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0938C780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1 x Rp6.000,00 = Rp6.000,00</w:t>
      </w:r>
    </w:p>
    <w:p w14:paraId="624A24CF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72F29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41D15915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TOTAL:              Rp6.000,00</w:t>
      </w:r>
    </w:p>
    <w:p w14:paraId="17534662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POINTS:             6</w:t>
      </w:r>
    </w:p>
    <w:p w14:paraId="70BFE994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0D70B3A7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Terima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atas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kunjungan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</w:p>
    <w:p w14:paraId="37A8BBE6" w14:textId="77777777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Anda!                  </w:t>
      </w:r>
    </w:p>
    <w:p w14:paraId="57C152D4" w14:textId="5F3D432A" w:rsidR="00D66D72" w:rsidRPr="00D66D72" w:rsidRDefault="00D66D72" w:rsidP="00D66D72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========================================</w:t>
      </w:r>
    </w:p>
    <w:p w14:paraId="05926DA5" w14:textId="4C468F94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8505F7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2.5. Area Struk</w:t>
      </w:r>
    </w:p>
    <w:p w14:paraId="5342C951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JTextArea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struk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format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rapi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StringBuilder.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Struk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berisi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4321A8B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Nama toko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identitas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pembuat</w:t>
      </w:r>
      <w:proofErr w:type="spellEnd"/>
    </w:p>
    <w:p w14:paraId="51311279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Daftar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beserta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qty dan subtotal</w:t>
      </w:r>
    </w:p>
    <w:p w14:paraId="629E8CD6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Total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pembayaran</w:t>
      </w:r>
      <w:proofErr w:type="spellEnd"/>
    </w:p>
    <w:p w14:paraId="778DE89F" w14:textId="77777777" w:rsidR="00D66D72" w:rsidRPr="00D66D72" w:rsidRDefault="00D66D72" w:rsidP="00D66D72">
      <w:pPr>
        <w:numPr>
          <w:ilvl w:val="0"/>
          <w:numId w:val="1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Jumlah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poin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diperoleh</w:t>
      </w:r>
      <w:proofErr w:type="spellEnd"/>
    </w:p>
    <w:p w14:paraId="49212B74" w14:textId="188CDA62" w:rsid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Struk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dibuat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otomatis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checkout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Cetak</w:t>
      </w:r>
      <w:proofErr w:type="spellEnd"/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Struk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ditekan</w:t>
      </w:r>
      <w:proofErr w:type="spellEnd"/>
    </w:p>
    <w:p w14:paraId="70297BD2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DA9DF6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Fitur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</w:p>
    <w:p w14:paraId="61EAB7E3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Beberapa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validasi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stabil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49D7149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Qty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angka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70FADA0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terlebih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dahulu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849E21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checkout.</w:t>
      </w:r>
    </w:p>
    <w:p w14:paraId="3DB32B02" w14:textId="77777777" w:rsidR="00D66D72" w:rsidRPr="00D66D72" w:rsidRDefault="00D66D72" w:rsidP="00D66D72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manual di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keranjang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D85CF75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kesalahan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ditampilkan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lewat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memahami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salah.</w:t>
      </w:r>
    </w:p>
    <w:p w14:paraId="31748C47" w14:textId="067D26D7" w:rsid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Segoe UI Emoji" w:eastAsia="Times New Roman" w:hAnsi="Segoe UI Emoji" w:cs="Segoe UI Emoji"/>
          <w:bCs/>
          <w:sz w:val="24"/>
          <w:szCs w:val="24"/>
        </w:rPr>
        <w:drawing>
          <wp:inline distT="0" distB="0" distL="0" distR="0" wp14:anchorId="0A47CCC4" wp14:editId="7C0AE9BD">
            <wp:extent cx="3457052" cy="2322576"/>
            <wp:effectExtent l="0" t="0" r="0" b="1905"/>
            <wp:docPr id="5889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359" cy="23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FFC469C" w14:textId="4A01F300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47D42BDA" wp14:editId="32A4E336">
            <wp:extent cx="3567652" cy="2371979"/>
            <wp:effectExtent l="0" t="0" r="0" b="9525"/>
            <wp:docPr id="2481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0533" cy="23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8BB7" w14:textId="3B101901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9FEC6E" w14:textId="4248A735" w:rsidR="00D66D72" w:rsidRPr="00D66D72" w:rsidRDefault="00D66D72" w:rsidP="00D66D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. Kesimpulan</w:t>
      </w:r>
    </w:p>
    <w:p w14:paraId="213E2908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kasir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berhasil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mengimplementasikan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8B8CF0D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handling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ActionListener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tombol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4EC19F0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Data display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JTable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DefaultTableModel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0ABDB76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User feedback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JOptionPane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C0F1E74" w14:textId="77777777" w:rsidR="00D66D72" w:rsidRPr="00D66D72" w:rsidRDefault="00D66D72" w:rsidP="00D66D72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Pemformatan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uang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NumberFormat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Locale("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id","ID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")).</w:t>
      </w:r>
    </w:p>
    <w:p w14:paraId="0B1000CA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menunjukkan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konsep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 </w:t>
      </w:r>
      <w:proofErr w:type="spellStart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66D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event-driven</w:t>
      </w:r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praktis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kasus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sederhana</w:t>
      </w:r>
      <w:proofErr w:type="spellEnd"/>
      <w:r w:rsidRPr="00D66D7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498EB99" w14:textId="77777777" w:rsidR="00D66D72" w:rsidRPr="00D66D72" w:rsidRDefault="00D66D72" w:rsidP="00D66D7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0BECA" w14:textId="77777777" w:rsidR="00511DD6" w:rsidRDefault="00511DD6"/>
    <w:sectPr w:rsidR="0051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6F0B"/>
    <w:multiLevelType w:val="multilevel"/>
    <w:tmpl w:val="9D8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6EAE"/>
    <w:multiLevelType w:val="multilevel"/>
    <w:tmpl w:val="A83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25C5"/>
    <w:multiLevelType w:val="multilevel"/>
    <w:tmpl w:val="833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2CAE"/>
    <w:multiLevelType w:val="multilevel"/>
    <w:tmpl w:val="A4E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2732"/>
    <w:multiLevelType w:val="multilevel"/>
    <w:tmpl w:val="AB7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65F15"/>
    <w:multiLevelType w:val="multilevel"/>
    <w:tmpl w:val="EC9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6E60"/>
    <w:multiLevelType w:val="multilevel"/>
    <w:tmpl w:val="42B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676C"/>
    <w:multiLevelType w:val="multilevel"/>
    <w:tmpl w:val="CE1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C27B8"/>
    <w:multiLevelType w:val="multilevel"/>
    <w:tmpl w:val="D36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63021"/>
    <w:multiLevelType w:val="multilevel"/>
    <w:tmpl w:val="5660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04169"/>
    <w:multiLevelType w:val="multilevel"/>
    <w:tmpl w:val="3AB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07260"/>
    <w:multiLevelType w:val="multilevel"/>
    <w:tmpl w:val="4E7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40700">
    <w:abstractNumId w:val="1"/>
  </w:num>
  <w:num w:numId="2" w16cid:durableId="1165588944">
    <w:abstractNumId w:val="6"/>
  </w:num>
  <w:num w:numId="3" w16cid:durableId="1660231831">
    <w:abstractNumId w:val="9"/>
  </w:num>
  <w:num w:numId="4" w16cid:durableId="431827904">
    <w:abstractNumId w:val="10"/>
  </w:num>
  <w:num w:numId="5" w16cid:durableId="1073743438">
    <w:abstractNumId w:val="5"/>
  </w:num>
  <w:num w:numId="6" w16cid:durableId="424881583">
    <w:abstractNumId w:val="11"/>
  </w:num>
  <w:num w:numId="7" w16cid:durableId="1935168974">
    <w:abstractNumId w:val="7"/>
  </w:num>
  <w:num w:numId="8" w16cid:durableId="1594391037">
    <w:abstractNumId w:val="0"/>
  </w:num>
  <w:num w:numId="9" w16cid:durableId="2006785641">
    <w:abstractNumId w:val="4"/>
  </w:num>
  <w:num w:numId="10" w16cid:durableId="1626543552">
    <w:abstractNumId w:val="8"/>
  </w:num>
  <w:num w:numId="11" w16cid:durableId="387807989">
    <w:abstractNumId w:val="2"/>
  </w:num>
  <w:num w:numId="12" w16cid:durableId="132238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72"/>
    <w:rsid w:val="001D400A"/>
    <w:rsid w:val="00511DD6"/>
    <w:rsid w:val="00660409"/>
    <w:rsid w:val="00A726FE"/>
    <w:rsid w:val="00D6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ABA9"/>
  <w15:chartTrackingRefBased/>
  <w15:docId w15:val="{459AE875-612E-46CF-8AAC-532B250E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D6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3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8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%2011\Documents\Custom%20Office%20Templates\COVER-PRAKTIK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COVER-PRAKTIKUM.dotx</Template>
  <TotalTime>13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CHAT ffff</cp:lastModifiedBy>
  <cp:revision>1</cp:revision>
  <dcterms:created xsi:type="dcterms:W3CDTF">2025-11-05T08:19:00Z</dcterms:created>
  <dcterms:modified xsi:type="dcterms:W3CDTF">2025-11-05T08:32:00Z</dcterms:modified>
</cp:coreProperties>
</file>